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433" w:rsidRDefault="00DA2433" w:rsidP="00222141">
      <w:pPr>
        <w:spacing w:after="0" w:line="240" w:lineRule="auto"/>
        <w:rPr>
          <w:rFonts w:ascii="Arial" w:hAnsi="Arial" w:cs="Arial"/>
          <w:sz w:val="19"/>
          <w:szCs w:val="19"/>
          <w:lang w:eastAsia="es-ES"/>
        </w:rPr>
      </w:pPr>
    </w:p>
    <w:p w:rsidR="00DA2433" w:rsidRDefault="00DA2433" w:rsidP="001C2875">
      <w:pPr>
        <w:pBdr>
          <w:bottom w:val="single" w:sz="6" w:space="1" w:color="auto"/>
        </w:pBdr>
        <w:rPr>
          <w:sz w:val="48"/>
          <w:szCs w:val="48"/>
          <w:lang w:val="en-US"/>
        </w:rPr>
      </w:pPr>
      <w:hyperlink r:id="rId7" w:history="1">
        <w:r w:rsidRPr="000900F7">
          <w:rPr>
            <w:noProof/>
            <w:sz w:val="48"/>
            <w:szCs w:val="48"/>
            <w:lang w:eastAsia="pt-BR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" o:spid="_x0000_i1025" type="#_x0000_t75" alt="http://www.mercadopago.com/org-img/MP3/logo_main225x52.jpg" href="http://www.mercadopago.com/mp-arge" style="width:168.75pt;height:39pt;visibility:visible" o:button="t">
              <v:fill o:detectmouseclick="t"/>
              <v:imagedata r:id="rId8" o:title=""/>
            </v:shape>
          </w:pict>
        </w:r>
      </w:hyperlink>
    </w:p>
    <w:p w:rsidR="00DA2433" w:rsidRPr="00785393" w:rsidRDefault="00DA2433" w:rsidP="005A5859">
      <w:pPr>
        <w:jc w:val="right"/>
        <w:rPr>
          <w:b/>
          <w:bCs/>
          <w:sz w:val="48"/>
          <w:szCs w:val="48"/>
        </w:rPr>
      </w:pPr>
      <w:bookmarkStart w:id="0" w:name="_Toc275951704"/>
      <w:r w:rsidRPr="00785393">
        <w:rPr>
          <w:b/>
          <w:bCs/>
          <w:sz w:val="48"/>
          <w:szCs w:val="48"/>
        </w:rPr>
        <w:t>Ferramentas para o seu site</w:t>
      </w:r>
      <w:bookmarkEnd w:id="0"/>
    </w:p>
    <w:p w:rsidR="00DA2433" w:rsidRPr="00785393" w:rsidRDefault="00DA2433" w:rsidP="005A5859">
      <w:pPr>
        <w:jc w:val="right"/>
        <w:rPr>
          <w:sz w:val="36"/>
          <w:szCs w:val="36"/>
        </w:rPr>
      </w:pPr>
      <w:bookmarkStart w:id="1" w:name="_Toc275951705"/>
      <w:r w:rsidRPr="00785393">
        <w:rPr>
          <w:sz w:val="36"/>
          <w:szCs w:val="36"/>
        </w:rPr>
        <w:t>Manual de integração</w:t>
      </w:r>
      <w:bookmarkEnd w:id="1"/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 w:rsidP="001C2875">
      <w:pPr>
        <w:rPr>
          <w:sz w:val="24"/>
          <w:szCs w:val="24"/>
        </w:rPr>
      </w:pPr>
    </w:p>
    <w:p w:rsidR="00DA2433" w:rsidRPr="00B1724A" w:rsidRDefault="00DA2433">
      <w:pPr>
        <w:rPr>
          <w:sz w:val="24"/>
          <w:szCs w:val="24"/>
        </w:rPr>
      </w:pPr>
      <w:r w:rsidRPr="00B1724A">
        <w:rPr>
          <w:sz w:val="24"/>
          <w:szCs w:val="24"/>
        </w:rPr>
        <w:br w:type="page"/>
      </w:r>
      <w:r w:rsidRPr="00B1724A">
        <w:rPr>
          <w:sz w:val="24"/>
          <w:szCs w:val="24"/>
        </w:rPr>
        <w:br/>
      </w:r>
      <w:r w:rsidRPr="00B1724A">
        <w:rPr>
          <w:b/>
          <w:sz w:val="28"/>
          <w:szCs w:val="28"/>
        </w:rPr>
        <w:t>Sum</w:t>
      </w:r>
      <w:r>
        <w:rPr>
          <w:b/>
          <w:sz w:val="28"/>
          <w:szCs w:val="28"/>
        </w:rPr>
        <w:t>ário</w:t>
      </w:r>
    </w:p>
    <w:p w:rsidR="00DA2433" w:rsidRPr="00893924" w:rsidRDefault="00DA2433" w:rsidP="005A5859">
      <w:pPr>
        <w:rPr>
          <w:lang w:val="en-US"/>
        </w:rPr>
      </w:pPr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278460395" w:history="1">
        <w:r w:rsidRPr="00D17FCA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396" w:history="1">
        <w:r w:rsidRPr="00D17FCA">
          <w:rPr>
            <w:rStyle w:val="Hyperlink"/>
            <w:noProof/>
          </w:rPr>
          <w:t>Capítulo 1 – Seu Logo e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397" w:history="1">
        <w:r w:rsidRPr="00D17FCA">
          <w:rPr>
            <w:rStyle w:val="Hyperlink"/>
            <w:noProof/>
          </w:rPr>
          <w:t>Capítulo 2 – Botão Padrão MercadoPago ‘Comprar Agora’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398" w:history="1">
        <w:r w:rsidRPr="00D17FCA">
          <w:rPr>
            <w:rStyle w:val="Hyperlink"/>
            <w:noProof/>
          </w:rPr>
          <w:t>Capítulo 3 – Localizando seu código de usuário e código de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399" w:history="1">
        <w:r w:rsidRPr="00D17FCA">
          <w:rPr>
            <w:rStyle w:val="Hyperlink"/>
            <w:noProof/>
          </w:rPr>
          <w:t>Capítulo 4 – Integração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400" w:history="1">
        <w:r w:rsidRPr="00D17FCA">
          <w:rPr>
            <w:rStyle w:val="Hyperlink"/>
            <w:noProof/>
          </w:rPr>
          <w:t>Capítulo 5 – Tabela de Preços de seu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401" w:history="1">
        <w:r w:rsidRPr="00D17FCA">
          <w:rPr>
            <w:rStyle w:val="Hyperlink"/>
            <w:noProof/>
          </w:rPr>
          <w:t>Capítulo 6 – Logomarca e banners do MercadoPago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A2433" w:rsidRDefault="00DA2433">
      <w:pPr>
        <w:pStyle w:val="TOC1"/>
        <w:tabs>
          <w:tab w:val="right" w:leader="dot" w:pos="8494"/>
        </w:tabs>
        <w:rPr>
          <w:noProof/>
          <w:lang w:eastAsia="pt-BR"/>
        </w:rPr>
      </w:pPr>
      <w:hyperlink w:anchor="_Toc278460402" w:history="1">
        <w:r w:rsidRPr="00D17FCA">
          <w:rPr>
            <w:rStyle w:val="Hyperlink"/>
            <w:noProof/>
          </w:rPr>
          <w:t>Capítulo 7 – Operadores Múltiplos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_Toc278460402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A2433" w:rsidRPr="00893924" w:rsidRDefault="00DA2433" w:rsidP="005A5859">
      <w:pPr>
        <w:rPr>
          <w:lang w:val="en-US"/>
        </w:rPr>
      </w:pPr>
      <w:r>
        <w:rPr>
          <w:lang w:val="en-US"/>
        </w:rPr>
        <w:fldChar w:fldCharType="end"/>
      </w:r>
    </w:p>
    <w:p w:rsidR="00DA2433" w:rsidRPr="005A5859" w:rsidRDefault="00DA2433" w:rsidP="005A5859">
      <w:pPr>
        <w:pStyle w:val="Heading1"/>
      </w:pPr>
      <w:r w:rsidRPr="00893924">
        <w:rPr>
          <w:sz w:val="40"/>
          <w:szCs w:val="40"/>
        </w:rPr>
        <w:br w:type="page"/>
      </w:r>
      <w:bookmarkStart w:id="2" w:name="_Toc275951706"/>
      <w:bookmarkStart w:id="3" w:name="_Toc275952480"/>
      <w:bookmarkStart w:id="4" w:name="_Toc278460395"/>
      <w:bookmarkStart w:id="5" w:name="_Toc251678547"/>
      <w:r w:rsidRPr="005A5859">
        <w:t>Introduction</w:t>
      </w:r>
      <w:bookmarkEnd w:id="2"/>
      <w:bookmarkEnd w:id="3"/>
      <w:bookmarkEnd w:id="4"/>
    </w:p>
    <w:p w:rsidR="00DA2433" w:rsidRDefault="00DA2433" w:rsidP="005A5859">
      <w:pPr>
        <w:pStyle w:val="Subtitle"/>
        <w:numPr>
          <w:ilvl w:val="0"/>
          <w:numId w:val="25"/>
        </w:numPr>
        <w:spacing w:before="240"/>
        <w:ind w:left="426" w:hanging="426"/>
      </w:pPr>
      <w:r w:rsidRPr="0028332C">
        <w:t>Controle de Versões</w:t>
      </w:r>
      <w:bookmarkEnd w:id="5"/>
    </w:p>
    <w:tbl>
      <w:tblPr>
        <w:tblW w:w="8477" w:type="dxa"/>
        <w:tblInd w:w="130" w:type="dxa"/>
        <w:tblLayout w:type="fixed"/>
        <w:tblCellMar>
          <w:left w:w="130" w:type="dxa"/>
          <w:right w:w="130" w:type="dxa"/>
        </w:tblCellMar>
        <w:tblLook w:val="0000"/>
      </w:tblPr>
      <w:tblGrid>
        <w:gridCol w:w="1134"/>
        <w:gridCol w:w="1701"/>
        <w:gridCol w:w="3261"/>
        <w:gridCol w:w="2381"/>
      </w:tblGrid>
      <w:tr w:rsidR="00DA2433" w:rsidRPr="00025442" w:rsidTr="0028332C">
        <w:trPr>
          <w:trHeight w:val="187"/>
        </w:trPr>
        <w:tc>
          <w:tcPr>
            <w:tcW w:w="1134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025442">
              <w:rPr>
                <w:sz w:val="24"/>
                <w:szCs w:val="24"/>
              </w:rPr>
              <w:t>REVISÃO</w:t>
            </w:r>
          </w:p>
        </w:tc>
        <w:tc>
          <w:tcPr>
            <w:tcW w:w="170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025442">
              <w:rPr>
                <w:sz w:val="24"/>
                <w:szCs w:val="24"/>
              </w:rPr>
              <w:t>DATA</w:t>
            </w:r>
          </w:p>
        </w:tc>
        <w:tc>
          <w:tcPr>
            <w:tcW w:w="326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025442">
              <w:rPr>
                <w:sz w:val="24"/>
                <w:szCs w:val="24"/>
              </w:rPr>
              <w:t>ASSUNTO</w:t>
            </w:r>
          </w:p>
        </w:tc>
        <w:tc>
          <w:tcPr>
            <w:tcW w:w="238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double" w:sz="6" w:space="0" w:color="auto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025442">
              <w:rPr>
                <w:sz w:val="24"/>
                <w:szCs w:val="24"/>
              </w:rPr>
              <w:t>APROVAÇÃO</w:t>
            </w:r>
          </w:p>
        </w:tc>
      </w:tr>
      <w:tr w:rsidR="00DA2433" w:rsidRPr="00025442" w:rsidTr="0028332C">
        <w:trPr>
          <w:trHeight w:val="526"/>
        </w:trPr>
        <w:tc>
          <w:tcPr>
            <w:tcW w:w="1134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28332C">
            <w:pPr>
              <w:spacing w:after="0" w:line="360" w:lineRule="auto"/>
              <w:ind w:left="-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Pr="00893924">
              <w:rPr>
                <w:sz w:val="24"/>
                <w:szCs w:val="24"/>
                <w:lang w:val="en-US"/>
              </w:rPr>
              <w:t>.0</w:t>
            </w:r>
          </w:p>
        </w:tc>
        <w:tc>
          <w:tcPr>
            <w:tcW w:w="170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7324F8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  <w:r w:rsidRPr="00893924"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  <w:lang w:val="en-US"/>
              </w:rPr>
              <w:t>Out</w:t>
            </w:r>
            <w:r w:rsidRPr="00893924">
              <w:rPr>
                <w:sz w:val="24"/>
                <w:szCs w:val="24"/>
                <w:lang w:val="en-US"/>
              </w:rPr>
              <w:t>/2010</w:t>
            </w:r>
          </w:p>
        </w:tc>
        <w:tc>
          <w:tcPr>
            <w:tcW w:w="326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nil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025442">
              <w:rPr>
                <w:sz w:val="24"/>
                <w:szCs w:val="24"/>
              </w:rPr>
              <w:t>Manual de Integração</w:t>
            </w:r>
          </w:p>
        </w:tc>
        <w:tc>
          <w:tcPr>
            <w:tcW w:w="2381" w:type="dxa"/>
            <w:tcBorders>
              <w:top w:val="double" w:sz="6" w:space="0" w:color="auto"/>
              <w:left w:val="single" w:sz="12" w:space="0" w:color="auto"/>
              <w:bottom w:val="double" w:sz="6" w:space="0" w:color="auto"/>
              <w:right w:val="double" w:sz="6" w:space="0" w:color="auto"/>
            </w:tcBorders>
          </w:tcPr>
          <w:p w:rsidR="00DA2433" w:rsidRPr="00025442" w:rsidRDefault="00DA2433" w:rsidP="00864109">
            <w:pPr>
              <w:spacing w:after="0" w:line="360" w:lineRule="auto"/>
              <w:jc w:val="center"/>
              <w:rPr>
                <w:sz w:val="24"/>
                <w:szCs w:val="24"/>
              </w:rPr>
            </w:pPr>
            <w:r w:rsidRPr="00893924">
              <w:rPr>
                <w:sz w:val="24"/>
                <w:szCs w:val="24"/>
                <w:lang w:val="en-US"/>
              </w:rPr>
              <w:t>Marcio Santos</w:t>
            </w:r>
          </w:p>
        </w:tc>
      </w:tr>
    </w:tbl>
    <w:p w:rsidR="00DA2433" w:rsidRPr="005A5859" w:rsidRDefault="00DA2433" w:rsidP="005A5859">
      <w:pPr>
        <w:pStyle w:val="Subtitle"/>
        <w:numPr>
          <w:ilvl w:val="0"/>
          <w:numId w:val="25"/>
        </w:numPr>
        <w:spacing w:before="240"/>
        <w:ind w:left="426" w:hanging="426"/>
      </w:pPr>
      <w:bookmarkStart w:id="6" w:name="_Toc251678548"/>
      <w:r w:rsidRPr="0028332C">
        <w:t>Sumário Executivo</w:t>
      </w:r>
      <w:bookmarkEnd w:id="6"/>
    </w:p>
    <w:p w:rsidR="00DA2433" w:rsidRPr="00025442" w:rsidRDefault="00DA2433" w:rsidP="0028332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Os T</w:t>
      </w:r>
      <w:r w:rsidRPr="00025442">
        <w:rPr>
          <w:sz w:val="24"/>
          <w:szCs w:val="24"/>
        </w:rPr>
        <w:t xml:space="preserve">ermos e </w:t>
      </w:r>
      <w:r>
        <w:rPr>
          <w:sz w:val="24"/>
          <w:szCs w:val="24"/>
        </w:rPr>
        <w:t>C</w:t>
      </w:r>
      <w:r w:rsidRPr="00025442">
        <w:rPr>
          <w:sz w:val="24"/>
          <w:szCs w:val="24"/>
        </w:rPr>
        <w:t xml:space="preserve">ondições de prestação do serviço </w:t>
      </w:r>
      <w:r>
        <w:rPr>
          <w:sz w:val="24"/>
          <w:szCs w:val="24"/>
        </w:rPr>
        <w:t>estão</w:t>
      </w:r>
      <w:r w:rsidRPr="00025442">
        <w:rPr>
          <w:sz w:val="24"/>
          <w:szCs w:val="24"/>
        </w:rPr>
        <w:t xml:space="preserve"> detalhados </w:t>
      </w:r>
      <w:r>
        <w:rPr>
          <w:sz w:val="24"/>
          <w:szCs w:val="24"/>
        </w:rPr>
        <w:t xml:space="preserve">no </w:t>
      </w:r>
      <w:r w:rsidRPr="00025442">
        <w:rPr>
          <w:sz w:val="24"/>
          <w:szCs w:val="24"/>
        </w:rPr>
        <w:t xml:space="preserve">site </w:t>
      </w:r>
      <w:hyperlink r:id="rId9" w:history="1">
        <w:r w:rsidRPr="00EC23B0">
          <w:rPr>
            <w:rStyle w:val="Hyperlink"/>
            <w:sz w:val="24"/>
            <w:szCs w:val="24"/>
          </w:rPr>
          <w:t>http://www.mercadopago.com.</w:t>
        </w:r>
      </w:hyperlink>
      <w:r w:rsidRPr="00020909">
        <w:rPr>
          <w:color w:val="0000FF"/>
          <w:sz w:val="24"/>
          <w:szCs w:val="24"/>
          <w:u w:val="single"/>
        </w:rPr>
        <w:t>br/</w:t>
      </w:r>
      <w:r w:rsidRPr="00020909">
        <w:rPr>
          <w:sz w:val="24"/>
          <w:szCs w:val="24"/>
        </w:rPr>
        <w:t xml:space="preserve">. </w:t>
      </w:r>
      <w:r>
        <w:t>N</w:t>
      </w:r>
      <w:r w:rsidRPr="00025442">
        <w:rPr>
          <w:sz w:val="24"/>
          <w:szCs w:val="24"/>
        </w:rPr>
        <w:t>este documento</w:t>
      </w:r>
      <w:r>
        <w:rPr>
          <w:sz w:val="24"/>
          <w:szCs w:val="24"/>
        </w:rPr>
        <w:t xml:space="preserve"> são explicadas</w:t>
      </w:r>
      <w:r w:rsidRPr="00025442">
        <w:rPr>
          <w:sz w:val="24"/>
          <w:szCs w:val="24"/>
        </w:rPr>
        <w:t xml:space="preserve"> apenas as condições técnicas para prestação deste serviço.</w:t>
      </w:r>
    </w:p>
    <w:p w:rsidR="00DA2433" w:rsidRPr="00025442" w:rsidRDefault="00DA2433" w:rsidP="00AB615E">
      <w:pPr>
        <w:pStyle w:val="DefaultText"/>
        <w:spacing w:line="360" w:lineRule="auto"/>
        <w:jc w:val="both"/>
        <w:rPr>
          <w:rFonts w:ascii="Calibri" w:hAnsi="Calibri"/>
          <w:color w:val="auto"/>
          <w:lang w:val="pt-BR"/>
        </w:rPr>
      </w:pPr>
      <w:r w:rsidRPr="00025442">
        <w:rPr>
          <w:rFonts w:ascii="Calibri" w:hAnsi="Calibri"/>
          <w:color w:val="auto"/>
          <w:lang w:val="pt-BR"/>
        </w:rPr>
        <w:t xml:space="preserve">Queremos que o MercadoPago.com seja </w:t>
      </w:r>
      <w:r>
        <w:rPr>
          <w:rFonts w:ascii="Calibri" w:hAnsi="Calibri"/>
          <w:color w:val="auto"/>
          <w:lang w:val="pt-BR"/>
        </w:rPr>
        <w:t xml:space="preserve">o </w:t>
      </w:r>
      <w:r w:rsidRPr="00025442">
        <w:rPr>
          <w:rFonts w:ascii="Calibri" w:hAnsi="Calibri"/>
          <w:color w:val="auto"/>
          <w:lang w:val="pt-BR"/>
        </w:rPr>
        <w:t>seu meio de pagamento na internet.</w:t>
      </w:r>
    </w:p>
    <w:p w:rsidR="00DA2433" w:rsidRPr="0028332C" w:rsidRDefault="00DA2433" w:rsidP="005A5859">
      <w:pPr>
        <w:pStyle w:val="Subtitle"/>
        <w:numPr>
          <w:ilvl w:val="0"/>
          <w:numId w:val="25"/>
        </w:numPr>
        <w:spacing w:before="240"/>
        <w:ind w:left="426" w:hanging="426"/>
      </w:pPr>
      <w:bookmarkStart w:id="7" w:name="_Toc251678549"/>
      <w:r w:rsidRPr="0028332C">
        <w:t>Recomendação de Segurança</w:t>
      </w:r>
    </w:p>
    <w:p w:rsidR="00DA2433" w:rsidRPr="00646ECD" w:rsidRDefault="00DA2433" w:rsidP="00AB615E">
      <w:pPr>
        <w:spacing w:after="0" w:line="360" w:lineRule="auto"/>
        <w:ind w:left="66"/>
        <w:rPr>
          <w:sz w:val="24"/>
          <w:szCs w:val="24"/>
        </w:rPr>
      </w:pPr>
      <w:r w:rsidRPr="00646ECD">
        <w:rPr>
          <w:sz w:val="24"/>
          <w:szCs w:val="24"/>
        </w:rPr>
        <w:t>Lembre-se que sua senha e Chave Privada</w:t>
      </w:r>
      <w:r>
        <w:rPr>
          <w:sz w:val="24"/>
          <w:szCs w:val="24"/>
        </w:rPr>
        <w:t xml:space="preserve"> são </w:t>
      </w:r>
      <w:r>
        <w:rPr>
          <w:b/>
          <w:sz w:val="24"/>
          <w:szCs w:val="24"/>
        </w:rPr>
        <w:t>secretas</w:t>
      </w:r>
      <w:r>
        <w:rPr>
          <w:sz w:val="24"/>
          <w:szCs w:val="24"/>
        </w:rPr>
        <w:t xml:space="preserve"> e não devem ser informadas a ninguém, permanecendo somente sob seu conhecimento.</w:t>
      </w:r>
    </w:p>
    <w:p w:rsidR="00DA2433" w:rsidRPr="005A5859" w:rsidRDefault="00DA2433" w:rsidP="005A5859">
      <w:pPr>
        <w:pStyle w:val="Subtitle"/>
        <w:numPr>
          <w:ilvl w:val="0"/>
          <w:numId w:val="25"/>
        </w:numPr>
        <w:spacing w:before="240"/>
        <w:ind w:left="426" w:hanging="426"/>
      </w:pPr>
      <w:r w:rsidRPr="0028332C">
        <w:t>Sobre o MercadoPago.com</w:t>
      </w:r>
      <w:bookmarkEnd w:id="7"/>
    </w:p>
    <w:p w:rsidR="00DA2433" w:rsidRPr="00025442" w:rsidRDefault="00DA2433" w:rsidP="00AB615E">
      <w:pPr>
        <w:spacing w:line="360" w:lineRule="auto"/>
        <w:jc w:val="both"/>
        <w:rPr>
          <w:rFonts w:cs="Cambria"/>
          <w:sz w:val="24"/>
          <w:szCs w:val="24"/>
        </w:rPr>
      </w:pPr>
      <w:r>
        <w:rPr>
          <w:rFonts w:cs="Cambria"/>
          <w:sz w:val="24"/>
          <w:szCs w:val="24"/>
        </w:rPr>
        <w:t>O MercadoPago.com é</w:t>
      </w:r>
      <w:r w:rsidRPr="00025442">
        <w:rPr>
          <w:rFonts w:cs="Cambria"/>
          <w:sz w:val="24"/>
          <w:szCs w:val="24"/>
        </w:rPr>
        <w:t xml:space="preserve"> a maior plataforma de pagamentos pela internet de origem latino americana</w:t>
      </w:r>
      <w:r>
        <w:rPr>
          <w:rFonts w:cs="Cambria"/>
          <w:sz w:val="24"/>
          <w:szCs w:val="24"/>
        </w:rPr>
        <w:t xml:space="preserve"> e</w:t>
      </w:r>
      <w:r w:rsidRPr="00025442">
        <w:rPr>
          <w:rFonts w:cs="Cambria"/>
          <w:sz w:val="24"/>
          <w:szCs w:val="24"/>
        </w:rPr>
        <w:t xml:space="preserve"> permite que </w:t>
      </w:r>
      <w:r>
        <w:rPr>
          <w:rFonts w:cs="Cambria"/>
          <w:sz w:val="24"/>
          <w:szCs w:val="24"/>
        </w:rPr>
        <w:t>as pessoas</w:t>
      </w:r>
      <w:r w:rsidRPr="00025442">
        <w:rPr>
          <w:rFonts w:cs="Cambria"/>
          <w:sz w:val="24"/>
          <w:szCs w:val="24"/>
        </w:rPr>
        <w:t xml:space="preserve"> paguem e recebam dinheiro pela internet de forma fácil, rápida e segura.</w:t>
      </w:r>
    </w:p>
    <w:p w:rsidR="00DA2433" w:rsidRPr="00025442" w:rsidRDefault="00DA2433" w:rsidP="00AB615E">
      <w:pPr>
        <w:pStyle w:val="ListParagraph"/>
        <w:numPr>
          <w:ilvl w:val="0"/>
          <w:numId w:val="20"/>
        </w:numPr>
        <w:spacing w:line="360" w:lineRule="auto"/>
        <w:ind w:firstLine="131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>Fundado em 2004, o MercadoPago é a maior plataforma de pagamentos pela inte</w:t>
      </w:r>
      <w:r>
        <w:rPr>
          <w:rFonts w:cs="Cambria"/>
          <w:sz w:val="24"/>
          <w:szCs w:val="24"/>
        </w:rPr>
        <w:t>rnet de origem latino-americana.</w:t>
      </w:r>
    </w:p>
    <w:p w:rsidR="00DA2433" w:rsidRPr="00025442" w:rsidRDefault="00DA2433" w:rsidP="00AB615E">
      <w:pPr>
        <w:pStyle w:val="ListParagraph"/>
        <w:numPr>
          <w:ilvl w:val="0"/>
          <w:numId w:val="20"/>
        </w:numPr>
        <w:spacing w:line="360" w:lineRule="auto"/>
        <w:ind w:firstLine="131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 xml:space="preserve">Listada na Bolsa NASDAQ de Nova Iorque desde </w:t>
      </w:r>
      <w:r>
        <w:rPr>
          <w:rFonts w:cs="Cambria"/>
          <w:sz w:val="24"/>
          <w:szCs w:val="24"/>
        </w:rPr>
        <w:t>2007 sob o ticker: NASDAQ: MELI.</w:t>
      </w:r>
    </w:p>
    <w:p w:rsidR="00DA2433" w:rsidRPr="00025442" w:rsidRDefault="00DA2433" w:rsidP="00AB615E">
      <w:pPr>
        <w:pStyle w:val="ListParagraph"/>
        <w:numPr>
          <w:ilvl w:val="0"/>
          <w:numId w:val="20"/>
        </w:numPr>
        <w:spacing w:line="360" w:lineRule="auto"/>
        <w:ind w:left="0" w:firstLine="131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 xml:space="preserve">Possui operações em </w:t>
      </w:r>
      <w:r>
        <w:rPr>
          <w:rFonts w:cs="Cambria"/>
          <w:sz w:val="24"/>
          <w:szCs w:val="24"/>
        </w:rPr>
        <w:t>seis</w:t>
      </w:r>
      <w:r w:rsidRPr="00025442">
        <w:rPr>
          <w:rFonts w:cs="Cambria"/>
          <w:sz w:val="24"/>
          <w:szCs w:val="24"/>
        </w:rPr>
        <w:t xml:space="preserve"> países </w:t>
      </w:r>
      <w:r>
        <w:rPr>
          <w:rFonts w:cs="Cambria"/>
          <w:sz w:val="24"/>
          <w:szCs w:val="24"/>
        </w:rPr>
        <w:t xml:space="preserve">da América Latina: Argentina, </w:t>
      </w:r>
      <w:r w:rsidRPr="00C901BE">
        <w:rPr>
          <w:rFonts w:cs="Cambria"/>
          <w:b/>
          <w:sz w:val="24"/>
          <w:szCs w:val="24"/>
        </w:rPr>
        <w:t>Brasil</w:t>
      </w:r>
      <w:r w:rsidRPr="00025442">
        <w:rPr>
          <w:rFonts w:cs="Cambria"/>
          <w:sz w:val="24"/>
          <w:szCs w:val="24"/>
        </w:rPr>
        <w:t>, Chil</w:t>
      </w:r>
      <w:r>
        <w:rPr>
          <w:rFonts w:cs="Cambria"/>
          <w:sz w:val="24"/>
          <w:szCs w:val="24"/>
        </w:rPr>
        <w:t>e, Colômbia, México e Venezuela.</w:t>
      </w:r>
    </w:p>
    <w:p w:rsidR="00DA2433" w:rsidRPr="00025442" w:rsidRDefault="00DA2433" w:rsidP="00AB615E">
      <w:pPr>
        <w:pStyle w:val="ListParagraph"/>
        <w:numPr>
          <w:ilvl w:val="0"/>
          <w:numId w:val="20"/>
        </w:numPr>
        <w:spacing w:line="360" w:lineRule="auto"/>
        <w:ind w:left="0" w:firstLine="131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>A quantidade de transações realizadas pelo MercadoPago.com em 2009 foi de 3</w:t>
      </w:r>
      <w:r>
        <w:rPr>
          <w:rFonts w:cs="Cambria"/>
          <w:sz w:val="24"/>
          <w:szCs w:val="24"/>
        </w:rPr>
        <w:t>,1</w:t>
      </w:r>
      <w:r w:rsidRPr="00025442">
        <w:rPr>
          <w:rFonts w:cs="Cambria"/>
          <w:sz w:val="24"/>
          <w:szCs w:val="24"/>
        </w:rPr>
        <w:t xml:space="preserve"> </w:t>
      </w:r>
      <w:r>
        <w:rPr>
          <w:rFonts w:cs="Cambria"/>
          <w:sz w:val="24"/>
          <w:szCs w:val="24"/>
        </w:rPr>
        <w:t>m</w:t>
      </w:r>
      <w:r w:rsidRPr="00025442">
        <w:rPr>
          <w:rFonts w:cs="Cambria"/>
          <w:sz w:val="24"/>
          <w:szCs w:val="24"/>
        </w:rPr>
        <w:t>ilhões</w:t>
      </w:r>
      <w:r>
        <w:rPr>
          <w:rFonts w:cs="Cambria"/>
          <w:sz w:val="24"/>
          <w:szCs w:val="24"/>
        </w:rPr>
        <w:t>.</w:t>
      </w:r>
      <w:r w:rsidRPr="00025442">
        <w:rPr>
          <w:rFonts w:cs="Cambria"/>
          <w:sz w:val="24"/>
          <w:szCs w:val="24"/>
        </w:rPr>
        <w:t xml:space="preserve"> (</w:t>
      </w:r>
      <w:r>
        <w:rPr>
          <w:rFonts w:cs="Cambria"/>
          <w:sz w:val="24"/>
          <w:szCs w:val="24"/>
        </w:rPr>
        <w:t>F</w:t>
      </w:r>
      <w:r w:rsidRPr="00025442">
        <w:rPr>
          <w:rFonts w:cs="Cambria"/>
          <w:sz w:val="24"/>
          <w:szCs w:val="24"/>
        </w:rPr>
        <w:t xml:space="preserve">onte: </w:t>
      </w:r>
      <w:hyperlink r:id="rId10" w:history="1">
        <w:r w:rsidRPr="00C901BE">
          <w:rPr>
            <w:rFonts w:cs="Cambria"/>
            <w:color w:val="0000FF"/>
            <w:sz w:val="24"/>
            <w:szCs w:val="24"/>
            <w:u w:val="single"/>
          </w:rPr>
          <w:t>http://investor.mercadolibre.com</w:t>
        </w:r>
      </w:hyperlink>
      <w:r>
        <w:rPr>
          <w:rFonts w:cs="Cambria"/>
          <w:sz w:val="24"/>
          <w:szCs w:val="24"/>
        </w:rPr>
        <w:t>).</w:t>
      </w:r>
    </w:p>
    <w:p w:rsidR="00DA2433" w:rsidRPr="00025442" w:rsidRDefault="00DA2433" w:rsidP="00AB615E">
      <w:pPr>
        <w:pStyle w:val="ListParagraph"/>
        <w:numPr>
          <w:ilvl w:val="0"/>
          <w:numId w:val="20"/>
        </w:numPr>
        <w:spacing w:line="360" w:lineRule="auto"/>
        <w:ind w:left="0" w:firstLine="131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 xml:space="preserve">O </w:t>
      </w:r>
      <w:r>
        <w:rPr>
          <w:rFonts w:cs="Cambria"/>
          <w:sz w:val="24"/>
          <w:szCs w:val="24"/>
        </w:rPr>
        <w:t>valor</w:t>
      </w:r>
      <w:r w:rsidRPr="00025442">
        <w:rPr>
          <w:rFonts w:cs="Cambria"/>
          <w:sz w:val="24"/>
          <w:szCs w:val="24"/>
        </w:rPr>
        <w:t xml:space="preserve"> d</w:t>
      </w:r>
      <w:r>
        <w:rPr>
          <w:rFonts w:cs="Cambria"/>
          <w:sz w:val="24"/>
          <w:szCs w:val="24"/>
        </w:rPr>
        <w:t>as</w:t>
      </w:r>
      <w:r w:rsidRPr="00025442">
        <w:rPr>
          <w:rFonts w:cs="Cambria"/>
          <w:sz w:val="24"/>
          <w:szCs w:val="24"/>
        </w:rPr>
        <w:t xml:space="preserve"> transações realizadas pelo MercadoP</w:t>
      </w:r>
      <w:r>
        <w:rPr>
          <w:rFonts w:cs="Cambria"/>
          <w:sz w:val="24"/>
          <w:szCs w:val="24"/>
        </w:rPr>
        <w:t>ago.com em 2009 somou U$S 383 m</w:t>
      </w:r>
      <w:r w:rsidRPr="00025442">
        <w:rPr>
          <w:rFonts w:cs="Cambria"/>
          <w:sz w:val="24"/>
          <w:szCs w:val="24"/>
        </w:rPr>
        <w:t>ilhões</w:t>
      </w:r>
      <w:r>
        <w:rPr>
          <w:rFonts w:cs="Cambria"/>
          <w:sz w:val="24"/>
          <w:szCs w:val="24"/>
        </w:rPr>
        <w:t>.</w:t>
      </w:r>
      <w:r w:rsidRPr="00025442">
        <w:rPr>
          <w:rFonts w:cs="Cambria"/>
          <w:sz w:val="24"/>
          <w:szCs w:val="24"/>
        </w:rPr>
        <w:t xml:space="preserve"> (</w:t>
      </w:r>
      <w:r>
        <w:rPr>
          <w:rFonts w:cs="Cambria"/>
          <w:sz w:val="24"/>
          <w:szCs w:val="24"/>
        </w:rPr>
        <w:t>F</w:t>
      </w:r>
      <w:r w:rsidRPr="00025442">
        <w:rPr>
          <w:rFonts w:cs="Cambria"/>
          <w:sz w:val="24"/>
          <w:szCs w:val="24"/>
        </w:rPr>
        <w:t xml:space="preserve">onte: </w:t>
      </w:r>
      <w:hyperlink r:id="rId11" w:history="1">
        <w:r w:rsidRPr="00C901BE">
          <w:rPr>
            <w:rFonts w:cs="Cambria"/>
            <w:color w:val="0000FF"/>
            <w:sz w:val="24"/>
            <w:szCs w:val="24"/>
            <w:u w:val="single"/>
          </w:rPr>
          <w:t>http://investor.mercadolibre.com</w:t>
        </w:r>
      </w:hyperlink>
      <w:r w:rsidRPr="00025442">
        <w:rPr>
          <w:rFonts w:cs="Cambria"/>
          <w:sz w:val="24"/>
          <w:szCs w:val="24"/>
        </w:rPr>
        <w:t>)</w:t>
      </w:r>
      <w:r>
        <w:rPr>
          <w:rFonts w:cs="Cambria"/>
          <w:sz w:val="24"/>
          <w:szCs w:val="24"/>
        </w:rPr>
        <w:t>.</w:t>
      </w:r>
    </w:p>
    <w:p w:rsidR="00DA2433" w:rsidRPr="00025442" w:rsidRDefault="00DA2433" w:rsidP="00A2360F">
      <w:pPr>
        <w:spacing w:line="360" w:lineRule="auto"/>
        <w:ind w:left="720"/>
        <w:jc w:val="both"/>
        <w:rPr>
          <w:rFonts w:cs="Cambria"/>
          <w:sz w:val="24"/>
          <w:szCs w:val="24"/>
        </w:rPr>
      </w:pPr>
    </w:p>
    <w:p w:rsidR="00DA2433" w:rsidRPr="00025442" w:rsidRDefault="00DA2433" w:rsidP="00AB615E">
      <w:pPr>
        <w:spacing w:line="360" w:lineRule="auto"/>
        <w:jc w:val="both"/>
        <w:rPr>
          <w:rFonts w:cs="Cambria"/>
          <w:sz w:val="24"/>
          <w:szCs w:val="24"/>
        </w:rPr>
      </w:pPr>
      <w:r w:rsidRPr="00025442">
        <w:rPr>
          <w:rFonts w:cs="Cambria"/>
          <w:sz w:val="24"/>
          <w:szCs w:val="24"/>
        </w:rPr>
        <w:t>O MercadoPago.com oferece a</w:t>
      </w:r>
      <w:r>
        <w:rPr>
          <w:rFonts w:cs="Cambria"/>
          <w:sz w:val="24"/>
          <w:szCs w:val="24"/>
        </w:rPr>
        <w:t>os</w:t>
      </w:r>
      <w:r w:rsidRPr="00025442">
        <w:rPr>
          <w:rFonts w:cs="Cambria"/>
          <w:sz w:val="24"/>
          <w:szCs w:val="24"/>
        </w:rPr>
        <w:t xml:space="preserve"> seus clientes </w:t>
      </w:r>
      <w:r>
        <w:rPr>
          <w:rFonts w:cs="Cambria"/>
          <w:sz w:val="24"/>
          <w:szCs w:val="24"/>
        </w:rPr>
        <w:t>comodidade</w:t>
      </w:r>
      <w:r w:rsidRPr="00025442">
        <w:rPr>
          <w:rFonts w:cs="Cambria"/>
          <w:sz w:val="24"/>
          <w:szCs w:val="24"/>
        </w:rPr>
        <w:t xml:space="preserve"> e </w:t>
      </w:r>
      <w:r w:rsidRPr="00025442">
        <w:rPr>
          <w:rFonts w:cs="Cambria"/>
          <w:b/>
          <w:sz w:val="24"/>
          <w:szCs w:val="24"/>
        </w:rPr>
        <w:t>segurança na</w:t>
      </w:r>
      <w:r>
        <w:rPr>
          <w:rFonts w:cs="Cambria"/>
          <w:b/>
          <w:sz w:val="24"/>
          <w:szCs w:val="24"/>
        </w:rPr>
        <w:t>s</w:t>
      </w:r>
      <w:r w:rsidRPr="00025442">
        <w:rPr>
          <w:rFonts w:cs="Cambria"/>
          <w:b/>
          <w:sz w:val="24"/>
          <w:szCs w:val="24"/>
        </w:rPr>
        <w:t xml:space="preserve"> </w:t>
      </w:r>
      <w:r>
        <w:rPr>
          <w:rFonts w:cs="Cambria"/>
          <w:b/>
          <w:sz w:val="24"/>
          <w:szCs w:val="24"/>
        </w:rPr>
        <w:t>operações</w:t>
      </w:r>
      <w:r w:rsidRPr="00025442">
        <w:rPr>
          <w:rFonts w:cs="Cambria"/>
          <w:sz w:val="24"/>
          <w:szCs w:val="24"/>
        </w:rPr>
        <w:t xml:space="preserve">, flexibilidade e conveniência de escolha entre </w:t>
      </w:r>
      <w:r w:rsidRPr="00025442">
        <w:rPr>
          <w:rFonts w:cs="Cambria"/>
          <w:b/>
          <w:sz w:val="24"/>
          <w:szCs w:val="24"/>
        </w:rPr>
        <w:t xml:space="preserve">10 </w:t>
      </w:r>
      <w:r>
        <w:rPr>
          <w:rFonts w:cs="Cambria"/>
          <w:b/>
          <w:sz w:val="24"/>
          <w:szCs w:val="24"/>
        </w:rPr>
        <w:t>formas</w:t>
      </w:r>
      <w:r w:rsidRPr="00025442">
        <w:rPr>
          <w:rFonts w:cs="Cambria"/>
          <w:b/>
          <w:sz w:val="24"/>
          <w:szCs w:val="24"/>
        </w:rPr>
        <w:t xml:space="preserve"> de pagamento</w:t>
      </w:r>
      <w:r w:rsidRPr="00025442">
        <w:rPr>
          <w:rFonts w:cs="Cambria"/>
          <w:sz w:val="24"/>
          <w:szCs w:val="24"/>
        </w:rPr>
        <w:t xml:space="preserve"> disponíveis e a </w:t>
      </w:r>
      <w:r>
        <w:rPr>
          <w:rFonts w:cs="Cambria"/>
          <w:sz w:val="24"/>
          <w:szCs w:val="24"/>
        </w:rPr>
        <w:t>opção</w:t>
      </w:r>
      <w:r w:rsidRPr="00025442">
        <w:rPr>
          <w:rFonts w:cs="Cambria"/>
          <w:sz w:val="24"/>
          <w:szCs w:val="24"/>
        </w:rPr>
        <w:t xml:space="preserve"> de</w:t>
      </w:r>
      <w:r w:rsidRPr="00217560">
        <w:rPr>
          <w:rFonts w:cs="Cambria"/>
          <w:sz w:val="24"/>
          <w:szCs w:val="24"/>
        </w:rPr>
        <w:t xml:space="preserve"> parcelamento em </w:t>
      </w:r>
      <w:r w:rsidRPr="00025442">
        <w:rPr>
          <w:rFonts w:cs="Cambria"/>
          <w:b/>
          <w:sz w:val="24"/>
          <w:szCs w:val="24"/>
        </w:rPr>
        <w:t>até 18 parcelas</w:t>
      </w:r>
      <w:r w:rsidRPr="00025442">
        <w:rPr>
          <w:rFonts w:cs="Cambria"/>
          <w:sz w:val="24"/>
          <w:szCs w:val="24"/>
        </w:rPr>
        <w:t xml:space="preserve"> </w:t>
      </w:r>
      <w:r w:rsidRPr="00217560">
        <w:rPr>
          <w:rFonts w:cs="Cambria"/>
          <w:sz w:val="24"/>
          <w:szCs w:val="24"/>
        </w:rPr>
        <w:t>fixas</w:t>
      </w:r>
      <w:r w:rsidRPr="00025442">
        <w:rPr>
          <w:rFonts w:cs="Cambria"/>
          <w:sz w:val="24"/>
          <w:szCs w:val="24"/>
        </w:rPr>
        <w:t>.</w:t>
      </w:r>
    </w:p>
    <w:p w:rsidR="00DA2433" w:rsidRDefault="00DA2433" w:rsidP="00AB615E">
      <w:pPr>
        <w:spacing w:line="360" w:lineRule="auto"/>
        <w:jc w:val="both"/>
        <w:rPr>
          <w:rFonts w:cs="Cambria"/>
          <w:sz w:val="24"/>
          <w:szCs w:val="24"/>
        </w:rPr>
      </w:pPr>
    </w:p>
    <w:p w:rsidR="00DA2433" w:rsidRPr="00AB615E" w:rsidRDefault="00DA2433" w:rsidP="004651ED">
      <w:pPr>
        <w:spacing w:line="360" w:lineRule="auto"/>
        <w:jc w:val="both"/>
        <w:rPr>
          <w:rFonts w:cs="Cambria"/>
          <w:b/>
          <w:sz w:val="24"/>
          <w:szCs w:val="24"/>
        </w:rPr>
      </w:pPr>
      <w:r w:rsidRPr="00217560">
        <w:rPr>
          <w:rFonts w:cs="Cambria"/>
          <w:b/>
          <w:sz w:val="24"/>
          <w:szCs w:val="24"/>
        </w:rPr>
        <w:t>Vantagens para vendedores:</w:t>
      </w:r>
    </w:p>
    <w:p w:rsidR="00DA2433" w:rsidRPr="00025442" w:rsidRDefault="00DA2433" w:rsidP="00AB615E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sz w:val="24"/>
          <w:szCs w:val="24"/>
        </w:rPr>
      </w:pPr>
      <w:r w:rsidRPr="00025442">
        <w:rPr>
          <w:rFonts w:cs="Cambria"/>
          <w:b/>
          <w:sz w:val="24"/>
          <w:szCs w:val="24"/>
        </w:rPr>
        <w:t>Receba à vista</w:t>
      </w:r>
      <w:r w:rsidRPr="00025442">
        <w:rPr>
          <w:rFonts w:cs="Cambria"/>
          <w:sz w:val="24"/>
          <w:szCs w:val="24"/>
        </w:rPr>
        <w:t xml:space="preserve"> e </w:t>
      </w:r>
      <w:r>
        <w:rPr>
          <w:rFonts w:cs="Cambria"/>
          <w:sz w:val="24"/>
          <w:szCs w:val="24"/>
        </w:rPr>
        <w:t xml:space="preserve">permita que seus clientes paguem em até </w:t>
      </w:r>
      <w:r w:rsidRPr="00084075">
        <w:rPr>
          <w:rFonts w:cs="Cambria"/>
          <w:b/>
          <w:sz w:val="24"/>
          <w:szCs w:val="24"/>
        </w:rPr>
        <w:t>18 vezes</w:t>
      </w:r>
      <w:r>
        <w:rPr>
          <w:rFonts w:cs="Cambria"/>
          <w:sz w:val="24"/>
          <w:szCs w:val="24"/>
        </w:rPr>
        <w:t>.</w:t>
      </w:r>
    </w:p>
    <w:p w:rsidR="00DA2433" w:rsidRPr="00217560" w:rsidRDefault="00DA2433" w:rsidP="00BC2A89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b/>
          <w:sz w:val="24"/>
          <w:szCs w:val="24"/>
        </w:rPr>
      </w:pPr>
      <w:r w:rsidRPr="00025442">
        <w:rPr>
          <w:rFonts w:cs="Cambria"/>
          <w:sz w:val="24"/>
          <w:szCs w:val="24"/>
        </w:rPr>
        <w:t xml:space="preserve">Ofereça </w:t>
      </w:r>
      <w:r>
        <w:rPr>
          <w:rFonts w:cs="Cambria"/>
          <w:sz w:val="24"/>
          <w:szCs w:val="24"/>
        </w:rPr>
        <w:t xml:space="preserve">um </w:t>
      </w:r>
      <w:r w:rsidRPr="00217560">
        <w:rPr>
          <w:rFonts w:cs="Cambria"/>
          <w:b/>
          <w:sz w:val="24"/>
          <w:szCs w:val="24"/>
        </w:rPr>
        <w:t>meio de pagamento</w:t>
      </w:r>
      <w:r w:rsidRPr="00025442">
        <w:rPr>
          <w:rFonts w:cs="Cambria"/>
          <w:sz w:val="24"/>
          <w:szCs w:val="24"/>
        </w:rPr>
        <w:t xml:space="preserve"> </w:t>
      </w:r>
      <w:r w:rsidRPr="00084075">
        <w:rPr>
          <w:rFonts w:cs="Cambria"/>
          <w:b/>
          <w:sz w:val="24"/>
          <w:szCs w:val="24"/>
        </w:rPr>
        <w:t>seguro</w:t>
      </w:r>
      <w:r w:rsidRPr="00025442">
        <w:rPr>
          <w:rFonts w:cs="Cambria"/>
          <w:sz w:val="24"/>
          <w:szCs w:val="24"/>
        </w:rPr>
        <w:t xml:space="preserve"> e gara</w:t>
      </w:r>
      <w:r>
        <w:rPr>
          <w:rFonts w:cs="Cambria"/>
          <w:sz w:val="24"/>
          <w:szCs w:val="24"/>
        </w:rPr>
        <w:t>ntia de entrega a seus clientes.</w:t>
      </w:r>
    </w:p>
    <w:p w:rsidR="00DA2433" w:rsidRPr="00025442" w:rsidRDefault="00DA2433" w:rsidP="00AB615E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b/>
          <w:sz w:val="24"/>
          <w:szCs w:val="24"/>
        </w:rPr>
      </w:pPr>
      <w:r w:rsidRPr="00025442">
        <w:rPr>
          <w:rFonts w:cs="Cambria"/>
          <w:b/>
          <w:sz w:val="24"/>
          <w:szCs w:val="24"/>
        </w:rPr>
        <w:t>Tenha a verificação</w:t>
      </w:r>
      <w:r>
        <w:rPr>
          <w:rFonts w:cs="Cambria"/>
          <w:b/>
          <w:sz w:val="24"/>
          <w:szCs w:val="24"/>
        </w:rPr>
        <w:t xml:space="preserve"> das informações dos</w:t>
      </w:r>
      <w:r w:rsidRPr="00025442">
        <w:rPr>
          <w:rFonts w:cs="Cambria"/>
          <w:b/>
          <w:sz w:val="24"/>
          <w:szCs w:val="24"/>
        </w:rPr>
        <w:t xml:space="preserve"> seus clientes (prevenção a fraude</w:t>
      </w:r>
      <w:r>
        <w:rPr>
          <w:rFonts w:cs="Cambria"/>
          <w:b/>
          <w:sz w:val="24"/>
          <w:szCs w:val="24"/>
        </w:rPr>
        <w:t>s).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sz w:val="24"/>
          <w:szCs w:val="24"/>
        </w:rPr>
      </w:pPr>
      <w:r>
        <w:rPr>
          <w:rFonts w:cs="Cambria"/>
          <w:sz w:val="24"/>
          <w:szCs w:val="24"/>
        </w:rPr>
        <w:t>Ofereça</w:t>
      </w:r>
      <w:r w:rsidRPr="00025442">
        <w:rPr>
          <w:rFonts w:cs="Cambria"/>
          <w:sz w:val="24"/>
          <w:szCs w:val="24"/>
        </w:rPr>
        <w:t xml:space="preserve"> </w:t>
      </w:r>
      <w:r w:rsidRPr="00AB615E">
        <w:rPr>
          <w:rFonts w:cs="Cambria"/>
          <w:b/>
          <w:sz w:val="24"/>
          <w:szCs w:val="24"/>
        </w:rPr>
        <w:t>diversas formas de pagamento</w:t>
      </w:r>
      <w:r w:rsidRPr="00025442">
        <w:rPr>
          <w:rFonts w:cs="Cambria"/>
          <w:sz w:val="24"/>
          <w:szCs w:val="24"/>
        </w:rPr>
        <w:t xml:space="preserve"> </w:t>
      </w:r>
      <w:r>
        <w:rPr>
          <w:rFonts w:cs="Cambria"/>
          <w:sz w:val="24"/>
          <w:szCs w:val="24"/>
        </w:rPr>
        <w:t>aos seus compradores.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b/>
          <w:sz w:val="24"/>
          <w:szCs w:val="24"/>
        </w:rPr>
      </w:pPr>
      <w:r>
        <w:rPr>
          <w:rFonts w:cs="Cambria"/>
          <w:b/>
          <w:sz w:val="24"/>
          <w:szCs w:val="24"/>
        </w:rPr>
        <w:t>Capture o impulso de compra dos</w:t>
      </w:r>
      <w:r w:rsidRPr="00025442">
        <w:rPr>
          <w:rFonts w:cs="Cambria"/>
          <w:b/>
          <w:sz w:val="24"/>
          <w:szCs w:val="24"/>
        </w:rPr>
        <w:t xml:space="preserve"> seus clientes</w:t>
      </w:r>
      <w:r w:rsidRPr="00AB615E">
        <w:rPr>
          <w:rFonts w:cs="Cambria"/>
          <w:sz w:val="24"/>
          <w:szCs w:val="24"/>
        </w:rPr>
        <w:t>, reduzindo a desistência.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sz w:val="24"/>
          <w:szCs w:val="24"/>
        </w:rPr>
      </w:pPr>
      <w:r>
        <w:rPr>
          <w:rFonts w:cs="Cambria"/>
          <w:sz w:val="24"/>
          <w:szCs w:val="24"/>
        </w:rPr>
        <w:t xml:space="preserve">Aproveite as </w:t>
      </w:r>
      <w:r w:rsidRPr="00AB615E">
        <w:rPr>
          <w:rFonts w:cs="Cambria"/>
          <w:b/>
          <w:sz w:val="24"/>
          <w:szCs w:val="24"/>
        </w:rPr>
        <w:t>promoções e Benefícios Exclusivos</w:t>
      </w:r>
      <w:r>
        <w:rPr>
          <w:rFonts w:cs="Cambria"/>
          <w:sz w:val="24"/>
          <w:szCs w:val="24"/>
        </w:rPr>
        <w:t xml:space="preserve"> para usuários MercadoPago.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b/>
          <w:sz w:val="24"/>
          <w:szCs w:val="24"/>
        </w:rPr>
      </w:pPr>
      <w:r w:rsidRPr="00BC2A89">
        <w:rPr>
          <w:rFonts w:cs="Cambria"/>
          <w:sz w:val="24"/>
          <w:szCs w:val="24"/>
        </w:rPr>
        <w:t>Mais de</w:t>
      </w:r>
      <w:r w:rsidRPr="00025442">
        <w:rPr>
          <w:rFonts w:cs="Cambria"/>
          <w:b/>
          <w:sz w:val="24"/>
          <w:szCs w:val="24"/>
        </w:rPr>
        <w:t xml:space="preserve"> 20</w:t>
      </w:r>
      <w:r>
        <w:rPr>
          <w:rFonts w:cs="Cambria"/>
          <w:b/>
          <w:sz w:val="24"/>
          <w:szCs w:val="24"/>
        </w:rPr>
        <w:t xml:space="preserve"> milhões </w:t>
      </w:r>
      <w:r w:rsidRPr="00025442">
        <w:rPr>
          <w:rFonts w:cs="Cambria"/>
          <w:b/>
          <w:sz w:val="24"/>
          <w:szCs w:val="24"/>
        </w:rPr>
        <w:t xml:space="preserve">de clientes </w:t>
      </w:r>
      <w:r w:rsidRPr="00BC2A89">
        <w:rPr>
          <w:rFonts w:cs="Cambria"/>
          <w:sz w:val="24"/>
          <w:szCs w:val="24"/>
        </w:rPr>
        <w:t>cadastrados no Brasil.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sz w:val="24"/>
          <w:szCs w:val="24"/>
        </w:rPr>
      </w:pPr>
      <w:r>
        <w:rPr>
          <w:rFonts w:cs="Cambria"/>
          <w:sz w:val="24"/>
          <w:szCs w:val="24"/>
        </w:rPr>
        <w:t xml:space="preserve">Obtenha a </w:t>
      </w:r>
      <w:r w:rsidRPr="00AB615E">
        <w:rPr>
          <w:rFonts w:cs="Cambria"/>
          <w:b/>
          <w:sz w:val="24"/>
          <w:szCs w:val="24"/>
        </w:rPr>
        <w:t>garantia de Mediação</w:t>
      </w:r>
      <w:r w:rsidRPr="00025442">
        <w:rPr>
          <w:rFonts w:cs="Cambria"/>
          <w:sz w:val="24"/>
          <w:szCs w:val="24"/>
        </w:rPr>
        <w:t xml:space="preserve"> para even</w:t>
      </w:r>
      <w:r>
        <w:rPr>
          <w:rFonts w:cs="Cambria"/>
          <w:sz w:val="24"/>
          <w:szCs w:val="24"/>
        </w:rPr>
        <w:t>tuais conflitos com compradores.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sz w:val="24"/>
          <w:szCs w:val="24"/>
        </w:rPr>
      </w:pPr>
      <w:r>
        <w:rPr>
          <w:rFonts w:cs="Cambria"/>
          <w:sz w:val="24"/>
          <w:szCs w:val="24"/>
        </w:rPr>
        <w:t>Ofereça r</w:t>
      </w:r>
      <w:r w:rsidRPr="00025442">
        <w:rPr>
          <w:rFonts w:cs="Cambria"/>
          <w:sz w:val="24"/>
          <w:szCs w:val="24"/>
        </w:rPr>
        <w:t>apidez, conf</w:t>
      </w:r>
      <w:r>
        <w:rPr>
          <w:rFonts w:cs="Cambria"/>
          <w:sz w:val="24"/>
          <w:szCs w:val="24"/>
        </w:rPr>
        <w:t>orto e segurança nos pagamentos.</w:t>
      </w:r>
    </w:p>
    <w:p w:rsidR="00DA2433" w:rsidRPr="00025442" w:rsidRDefault="00DA2433" w:rsidP="004651ED">
      <w:pPr>
        <w:pStyle w:val="ListParagraph"/>
        <w:numPr>
          <w:ilvl w:val="0"/>
          <w:numId w:val="18"/>
        </w:numPr>
        <w:spacing w:line="360" w:lineRule="auto"/>
        <w:contextualSpacing w:val="0"/>
        <w:jc w:val="both"/>
        <w:rPr>
          <w:rFonts w:cs="Cambria"/>
          <w:b/>
          <w:sz w:val="24"/>
          <w:szCs w:val="24"/>
        </w:rPr>
      </w:pPr>
      <w:r>
        <w:rPr>
          <w:rFonts w:cs="Cambria"/>
          <w:b/>
          <w:sz w:val="24"/>
          <w:szCs w:val="24"/>
        </w:rPr>
        <w:t>Segurança e s</w:t>
      </w:r>
      <w:r w:rsidRPr="00025442">
        <w:rPr>
          <w:rFonts w:cs="Cambria"/>
          <w:b/>
          <w:sz w:val="24"/>
          <w:szCs w:val="24"/>
        </w:rPr>
        <w:t xml:space="preserve">olidez </w:t>
      </w:r>
      <w:r>
        <w:rPr>
          <w:rFonts w:cs="Cambria"/>
          <w:sz w:val="24"/>
          <w:szCs w:val="24"/>
        </w:rPr>
        <w:t>– e</w:t>
      </w:r>
      <w:r w:rsidRPr="00AB615E">
        <w:rPr>
          <w:rFonts w:cs="Cambria"/>
          <w:sz w:val="24"/>
          <w:szCs w:val="24"/>
        </w:rPr>
        <w:t>mpresa auditada e com ações listadas na NASDAQ</w:t>
      </w:r>
      <w:r>
        <w:rPr>
          <w:rFonts w:cs="Cambria"/>
          <w:b/>
          <w:sz w:val="24"/>
          <w:szCs w:val="24"/>
        </w:rPr>
        <w:t>.</w:t>
      </w:r>
    </w:p>
    <w:p w:rsidR="00DA2433" w:rsidRDefault="00DA2433" w:rsidP="004651ED">
      <w:pPr>
        <w:rPr>
          <w:sz w:val="24"/>
          <w:szCs w:val="24"/>
        </w:rPr>
      </w:pPr>
    </w:p>
    <w:p w:rsidR="00DA2433" w:rsidRDefault="00DA2433" w:rsidP="004651ED">
      <w:pPr>
        <w:rPr>
          <w:sz w:val="24"/>
          <w:szCs w:val="24"/>
        </w:rPr>
      </w:pPr>
    </w:p>
    <w:p w:rsidR="00DA2433" w:rsidRDefault="00DA2433" w:rsidP="004651ED">
      <w:pPr>
        <w:rPr>
          <w:sz w:val="24"/>
          <w:szCs w:val="24"/>
        </w:rPr>
      </w:pPr>
    </w:p>
    <w:p w:rsidR="00DA2433" w:rsidRPr="00B74CE2" w:rsidRDefault="00DA2433" w:rsidP="004651ED">
      <w:pPr>
        <w:rPr>
          <w:sz w:val="24"/>
          <w:szCs w:val="24"/>
        </w:rPr>
      </w:pPr>
    </w:p>
    <w:p w:rsidR="00DA2433" w:rsidRPr="00AD4AAB" w:rsidRDefault="00DA2433" w:rsidP="005A5859">
      <w:pPr>
        <w:pStyle w:val="Heading1"/>
        <w:rPr>
          <w:lang w:val="pt-BR"/>
        </w:rPr>
      </w:pPr>
      <w:bookmarkStart w:id="8" w:name="_Toc275951707"/>
      <w:bookmarkStart w:id="9" w:name="_Toc275952481"/>
      <w:bookmarkStart w:id="10" w:name="_Toc278460396"/>
      <w:r w:rsidRPr="00AD4AAB">
        <w:rPr>
          <w:lang w:val="pt-BR"/>
        </w:rPr>
        <w:t>Capítulo 1 – Seu Logo e rodapé</w:t>
      </w:r>
      <w:bookmarkEnd w:id="8"/>
      <w:bookmarkEnd w:id="9"/>
      <w:bookmarkEnd w:id="10"/>
    </w:p>
    <w:p w:rsidR="00DA2433" w:rsidRDefault="00DA2433" w:rsidP="00F2712E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Com a sua logomarca e rodapé configurados, sua página de pagamentos ficará muito mais profissional.</w:t>
      </w:r>
    </w:p>
    <w:p w:rsidR="00DA2433" w:rsidRPr="009719CA" w:rsidRDefault="00DA2433" w:rsidP="00AC1148">
      <w:pPr>
        <w:pStyle w:val="Subtitle"/>
        <w:spacing w:before="240"/>
        <w:rPr>
          <w:lang w:val="pt-BR"/>
        </w:rPr>
      </w:pPr>
      <w:r w:rsidRPr="009719CA">
        <w:rPr>
          <w:lang w:val="pt-BR"/>
        </w:rPr>
        <w:t>Etapa 1</w:t>
      </w:r>
    </w:p>
    <w:p w:rsidR="00DA2433" w:rsidRPr="00B74CE2" w:rsidRDefault="00DA2433" w:rsidP="0089403F">
      <w:p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Pr="00A84DB0">
        <w:rPr>
          <w:sz w:val="24"/>
          <w:szCs w:val="24"/>
        </w:rPr>
        <w:t xml:space="preserve">configurar </w:t>
      </w:r>
      <w:r>
        <w:rPr>
          <w:sz w:val="24"/>
          <w:szCs w:val="24"/>
        </w:rPr>
        <w:t>o seu logo</w:t>
      </w:r>
      <w:r w:rsidRPr="00A84DB0">
        <w:rPr>
          <w:sz w:val="24"/>
          <w:szCs w:val="24"/>
        </w:rPr>
        <w:t xml:space="preserve">, faça o login no MercadoPago e </w:t>
      </w:r>
      <w:r>
        <w:rPr>
          <w:sz w:val="24"/>
          <w:szCs w:val="24"/>
        </w:rPr>
        <w:t>clique em</w:t>
      </w:r>
      <w:r w:rsidRPr="00A84DB0">
        <w:rPr>
          <w:sz w:val="24"/>
          <w:szCs w:val="24"/>
        </w:rPr>
        <w:t xml:space="preserve"> </w:t>
      </w:r>
      <w:r>
        <w:rPr>
          <w:sz w:val="24"/>
          <w:szCs w:val="24"/>
        </w:rPr>
        <w:t>Ferramentas para o seu site</w:t>
      </w:r>
      <w:r w:rsidRPr="00A84DB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DA2433" w:rsidRDefault="00DA2433" w:rsidP="0089403F">
      <w:pPr>
        <w:spacing w:after="0" w:line="240" w:lineRule="auto"/>
        <w:rPr>
          <w:sz w:val="40"/>
          <w:szCs w:val="40"/>
        </w:rPr>
      </w:pPr>
      <w:r w:rsidRPr="000900F7">
        <w:rPr>
          <w:noProof/>
          <w:sz w:val="40"/>
          <w:szCs w:val="40"/>
          <w:lang w:eastAsia="pt-BR"/>
        </w:rPr>
        <w:pict>
          <v:shape id="Objeto 3" o:spid="_x0000_i1026" type="#_x0000_t75" style="width:426pt;height:72.75pt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">
            <v:imagedata r:id="rId12" o:title="" cropbottom="-683f" cropright="-38f"/>
            <o:lock v:ext="edit" aspectratio="f"/>
          </v:shape>
        </w:pict>
      </w:r>
    </w:p>
    <w:p w:rsidR="00DA2433" w:rsidRDefault="00DA2433" w:rsidP="0089403F">
      <w:pPr>
        <w:spacing w:after="0" w:line="240" w:lineRule="auto"/>
        <w:rPr>
          <w:sz w:val="40"/>
          <w:szCs w:val="40"/>
        </w:rPr>
      </w:pPr>
    </w:p>
    <w:p w:rsidR="00DA2433" w:rsidRPr="00785393" w:rsidRDefault="00DA2433" w:rsidP="00AC1148">
      <w:pPr>
        <w:pStyle w:val="Subtitle"/>
        <w:spacing w:before="240"/>
        <w:rPr>
          <w:lang w:val="pt-BR"/>
        </w:rPr>
      </w:pPr>
      <w:r w:rsidRPr="00785393">
        <w:rPr>
          <w:lang w:val="pt-BR"/>
        </w:rPr>
        <w:t>Etapa 2</w:t>
      </w:r>
    </w:p>
    <w:p w:rsidR="00DA2433" w:rsidRPr="008F682E" w:rsidRDefault="00DA2433" w:rsidP="007324F8">
      <w:pPr>
        <w:rPr>
          <w:sz w:val="40"/>
          <w:szCs w:val="40"/>
        </w:rPr>
      </w:pPr>
      <w:r w:rsidRPr="008F682E">
        <w:rPr>
          <w:sz w:val="24"/>
          <w:szCs w:val="24"/>
        </w:rPr>
        <w:t xml:space="preserve">Depois, clique </w:t>
      </w:r>
      <w:r w:rsidRPr="00AC1148">
        <w:rPr>
          <w:sz w:val="24"/>
          <w:szCs w:val="24"/>
        </w:rPr>
        <w:t>em “</w:t>
      </w:r>
      <w:r w:rsidRPr="00AC1148">
        <w:rPr>
          <w:b/>
          <w:sz w:val="24"/>
          <w:szCs w:val="24"/>
        </w:rPr>
        <w:t>Personalizar o processo de pagamento</w:t>
      </w:r>
      <w:r w:rsidRPr="00AC1148">
        <w:rPr>
          <w:sz w:val="24"/>
          <w:szCs w:val="24"/>
        </w:rPr>
        <w:t>”.</w:t>
      </w:r>
    </w:p>
    <w:p w:rsidR="00DA2433" w:rsidRPr="008F682E" w:rsidRDefault="00DA2433" w:rsidP="0089403F">
      <w:pPr>
        <w:spacing w:after="0" w:line="240" w:lineRule="auto"/>
        <w:rPr>
          <w:sz w:val="40"/>
          <w:szCs w:val="40"/>
        </w:rPr>
      </w:pPr>
      <w:r>
        <w:rPr>
          <w:noProof/>
          <w:lang w:eastAsia="pt-BR"/>
        </w:rPr>
        <w:pict>
          <v:shape id="Imagem 3" o:spid="_x0000_s1027" type="#_x0000_t75" alt="tela1" style="position:absolute;margin-left:-23.55pt;margin-top:9.45pt;width:476.4pt;height:244.3pt;z-index:-251656192;visibility:visible">
            <v:imagedata r:id="rId13" o:title=""/>
          </v:shape>
        </w:pict>
      </w:r>
    </w:p>
    <w:p w:rsidR="00DA2433" w:rsidRDefault="00DA2433" w:rsidP="009B513F">
      <w:pPr>
        <w:jc w:val="both"/>
        <w:rPr>
          <w:sz w:val="24"/>
          <w:szCs w:val="24"/>
        </w:rPr>
      </w:pPr>
    </w:p>
    <w:p w:rsidR="00DA2433" w:rsidRDefault="00DA2433" w:rsidP="009B513F">
      <w:pPr>
        <w:jc w:val="both"/>
        <w:rPr>
          <w:sz w:val="24"/>
          <w:szCs w:val="24"/>
        </w:rPr>
      </w:pPr>
    </w:p>
    <w:p w:rsidR="00DA2433" w:rsidRDefault="00DA2433" w:rsidP="009B513F">
      <w:pPr>
        <w:jc w:val="both"/>
        <w:rPr>
          <w:sz w:val="24"/>
          <w:szCs w:val="24"/>
        </w:rPr>
      </w:pPr>
    </w:p>
    <w:p w:rsidR="00DA2433" w:rsidRDefault="00DA2433">
      <w:pPr>
        <w:spacing w:after="0" w:line="240" w:lineRule="auto"/>
        <w:rPr>
          <w:b/>
          <w:bCs/>
          <w:color w:val="000000"/>
          <w:sz w:val="28"/>
          <w:szCs w:val="28"/>
        </w:rPr>
      </w:pPr>
      <w:r>
        <w:rPr>
          <w:color w:val="000000"/>
        </w:rPr>
        <w:br w:type="page"/>
      </w:r>
    </w:p>
    <w:p w:rsidR="00DA2433" w:rsidRPr="00785393" w:rsidRDefault="00DA2433" w:rsidP="00AC1148">
      <w:pPr>
        <w:pStyle w:val="Subtitle"/>
        <w:spacing w:before="240"/>
        <w:rPr>
          <w:lang w:val="pt-BR"/>
        </w:rPr>
      </w:pPr>
      <w:r w:rsidRPr="00785393">
        <w:rPr>
          <w:lang w:val="pt-BR"/>
        </w:rPr>
        <w:t>Etapa 3</w:t>
      </w:r>
    </w:p>
    <w:p w:rsidR="00DA2433" w:rsidRPr="009B513F" w:rsidRDefault="00DA2433" w:rsidP="009B513F">
      <w:pPr>
        <w:jc w:val="both"/>
        <w:rPr>
          <w:sz w:val="24"/>
          <w:szCs w:val="24"/>
        </w:rPr>
      </w:pPr>
      <w:r w:rsidRPr="00BA6089">
        <w:rPr>
          <w:sz w:val="24"/>
          <w:szCs w:val="24"/>
        </w:rPr>
        <w:t xml:space="preserve">Nesta etapa, você </w:t>
      </w:r>
      <w:r>
        <w:rPr>
          <w:sz w:val="24"/>
          <w:szCs w:val="24"/>
        </w:rPr>
        <w:t>deve fazer o upload da imagem e informar a mensagem desejada para o rodapé. Clique em “Salvar”.</w:t>
      </w:r>
    </w:p>
    <w:p w:rsidR="00DA2433" w:rsidRDefault="00DA2433" w:rsidP="0089403F">
      <w:pPr>
        <w:spacing w:after="0" w:line="240" w:lineRule="auto"/>
        <w:jc w:val="center"/>
        <w:rPr>
          <w:sz w:val="40"/>
          <w:szCs w:val="40"/>
        </w:rPr>
      </w:pPr>
      <w:r w:rsidRPr="000900F7">
        <w:rPr>
          <w:noProof/>
          <w:sz w:val="40"/>
          <w:szCs w:val="40"/>
          <w:lang w:eastAsia="pt-BR"/>
        </w:rPr>
        <w:pict>
          <v:shape id="Imagem 24" o:spid="_x0000_i1027" type="#_x0000_t75" alt="20.jpg" style="width:377.25pt;height:236.25pt;visibility:visible">
            <v:imagedata r:id="rId14" o:title=""/>
          </v:shape>
        </w:pict>
      </w:r>
    </w:p>
    <w:p w:rsidR="00DA2433" w:rsidRDefault="00DA2433" w:rsidP="00AD4AAB">
      <w:pPr>
        <w:pStyle w:val="Quote"/>
      </w:pPr>
    </w:p>
    <w:p w:rsidR="00DA2433" w:rsidRPr="00785393" w:rsidRDefault="00DA2433" w:rsidP="00AC1148">
      <w:pPr>
        <w:pStyle w:val="Subtitle"/>
        <w:spacing w:before="240"/>
        <w:rPr>
          <w:lang w:val="pt-BR"/>
        </w:rPr>
      </w:pPr>
      <w:r w:rsidRPr="00785393">
        <w:rPr>
          <w:lang w:val="pt-BR"/>
        </w:rPr>
        <w:t>Etapa 4</w:t>
      </w:r>
    </w:p>
    <w:p w:rsidR="00DA2433" w:rsidRDefault="00DA2433" w:rsidP="0087782B">
      <w:pPr>
        <w:jc w:val="both"/>
        <w:rPr>
          <w:sz w:val="40"/>
          <w:szCs w:val="40"/>
        </w:rPr>
      </w:pPr>
      <w:r>
        <w:rPr>
          <w:sz w:val="24"/>
          <w:szCs w:val="24"/>
        </w:rPr>
        <w:t>Com isso, seu logo e rodapé poderão ser visualizados na tela de pagamento do seu comprador.</w:t>
      </w:r>
    </w:p>
    <w:p w:rsidR="00DA2433" w:rsidRPr="0089403F" w:rsidRDefault="00DA2433" w:rsidP="0087782B">
      <w:pPr>
        <w:spacing w:after="0" w:line="240" w:lineRule="auto"/>
        <w:jc w:val="center"/>
        <w:rPr>
          <w:sz w:val="40"/>
          <w:szCs w:val="40"/>
        </w:rPr>
      </w:pPr>
      <w:r w:rsidRPr="00C001E9">
        <w:rPr>
          <w:noProof/>
          <w:lang w:eastAsia="pt-BR"/>
        </w:rPr>
        <w:pict>
          <v:shape id="Imagem 2" o:spid="_x0000_i1028" type="#_x0000_t75" style="width:398.25pt;height:252pt;visibility:visible">
            <v:imagedata r:id="rId15" o:title=""/>
          </v:shape>
        </w:pict>
      </w:r>
    </w:p>
    <w:p w:rsidR="00DA2433" w:rsidRPr="00785393" w:rsidRDefault="00DA2433" w:rsidP="005A5859">
      <w:pPr>
        <w:pStyle w:val="Heading1"/>
        <w:rPr>
          <w:sz w:val="34"/>
          <w:szCs w:val="34"/>
          <w:lang w:val="pt-BR"/>
        </w:rPr>
      </w:pPr>
      <w:bookmarkStart w:id="11" w:name="_Toc275951708"/>
      <w:bookmarkStart w:id="12" w:name="_Toc275952482"/>
      <w:bookmarkStart w:id="13" w:name="_Toc278460397"/>
      <w:r w:rsidRPr="00785393">
        <w:rPr>
          <w:sz w:val="34"/>
          <w:szCs w:val="34"/>
          <w:lang w:val="pt-BR"/>
        </w:rPr>
        <w:t>Capítulo 2 – Botão Padrão MercadoPago ‘Comprar Agora’</w:t>
      </w:r>
      <w:bookmarkEnd w:id="11"/>
      <w:bookmarkEnd w:id="12"/>
      <w:bookmarkEnd w:id="13"/>
    </w:p>
    <w:p w:rsidR="00DA2433" w:rsidRDefault="00DA2433" w:rsidP="004651ED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 o botão padrão MercadoPago ‘Comprar Agora’ inserido em seu site, o comprador será direcionado à página de pagamento em um único clique.</w:t>
      </w:r>
    </w:p>
    <w:p w:rsidR="00DA2433" w:rsidRPr="00A84DB0" w:rsidRDefault="00DA2433" w:rsidP="001C2875">
      <w:pPr>
        <w:rPr>
          <w:sz w:val="24"/>
          <w:szCs w:val="24"/>
        </w:rPr>
      </w:pPr>
      <w:r>
        <w:rPr>
          <w:sz w:val="24"/>
          <w:szCs w:val="24"/>
        </w:rPr>
        <w:t>Integrar</w:t>
      </w:r>
      <w:r w:rsidRPr="00A84DB0">
        <w:rPr>
          <w:sz w:val="24"/>
          <w:szCs w:val="24"/>
        </w:rPr>
        <w:t xml:space="preserve"> o </w:t>
      </w:r>
      <w:r>
        <w:rPr>
          <w:sz w:val="24"/>
          <w:szCs w:val="24"/>
        </w:rPr>
        <w:t>b</w:t>
      </w:r>
      <w:r w:rsidRPr="00A84DB0">
        <w:rPr>
          <w:sz w:val="24"/>
          <w:szCs w:val="24"/>
        </w:rPr>
        <w:t xml:space="preserve">otão </w:t>
      </w:r>
      <w:r>
        <w:rPr>
          <w:sz w:val="24"/>
          <w:szCs w:val="24"/>
        </w:rPr>
        <w:t>‘</w:t>
      </w:r>
      <w:r w:rsidRPr="00A84DB0">
        <w:rPr>
          <w:sz w:val="24"/>
          <w:szCs w:val="24"/>
        </w:rPr>
        <w:t>Comprar Agora</w:t>
      </w:r>
      <w:r>
        <w:rPr>
          <w:sz w:val="24"/>
          <w:szCs w:val="24"/>
        </w:rPr>
        <w:t>’</w:t>
      </w:r>
      <w:r w:rsidRPr="00A84DB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ao seu site é fácil e </w:t>
      </w:r>
      <w:r w:rsidRPr="00A84DB0">
        <w:rPr>
          <w:sz w:val="24"/>
          <w:szCs w:val="24"/>
        </w:rPr>
        <w:t xml:space="preserve">ocorre </w:t>
      </w:r>
      <w:r>
        <w:rPr>
          <w:sz w:val="24"/>
          <w:szCs w:val="24"/>
        </w:rPr>
        <w:t>em</w:t>
      </w:r>
      <w:r w:rsidRPr="00A84DB0">
        <w:rPr>
          <w:sz w:val="24"/>
          <w:szCs w:val="24"/>
        </w:rPr>
        <w:t xml:space="preserve"> três etapas:</w:t>
      </w:r>
    </w:p>
    <w:p w:rsidR="00DA2433" w:rsidRDefault="00DA2433" w:rsidP="00147B07">
      <w:pPr>
        <w:numPr>
          <w:ilvl w:val="0"/>
          <w:numId w:val="1"/>
        </w:numPr>
        <w:spacing w:line="240" w:lineRule="auto"/>
        <w:rPr>
          <w:sz w:val="24"/>
          <w:szCs w:val="24"/>
          <w:lang w:val="en-US"/>
        </w:rPr>
      </w:pPr>
      <w:r w:rsidRPr="00BC2A89">
        <w:rPr>
          <w:sz w:val="24"/>
          <w:szCs w:val="24"/>
        </w:rPr>
        <w:t>Configuração</w:t>
      </w:r>
      <w:r>
        <w:rPr>
          <w:sz w:val="24"/>
          <w:szCs w:val="24"/>
          <w:lang w:val="en-US"/>
        </w:rPr>
        <w:t>.</w:t>
      </w:r>
    </w:p>
    <w:p w:rsidR="00DA2433" w:rsidRPr="00B74CE2" w:rsidRDefault="00DA2433" w:rsidP="00147B0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B74CE2">
        <w:rPr>
          <w:sz w:val="24"/>
          <w:szCs w:val="24"/>
        </w:rPr>
        <w:t>Geração do código HTML para o botão.</w:t>
      </w:r>
    </w:p>
    <w:p w:rsidR="00DA2433" w:rsidRPr="00A84DB0" w:rsidRDefault="00DA2433" w:rsidP="00147B0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A84DB0">
        <w:rPr>
          <w:sz w:val="24"/>
          <w:szCs w:val="24"/>
        </w:rPr>
        <w:t xml:space="preserve">Adicionar o código HTML </w:t>
      </w:r>
      <w:r>
        <w:rPr>
          <w:sz w:val="24"/>
          <w:szCs w:val="24"/>
        </w:rPr>
        <w:t>gerado ao seu site</w:t>
      </w:r>
      <w:r w:rsidRPr="00A84DB0">
        <w:rPr>
          <w:sz w:val="24"/>
          <w:szCs w:val="24"/>
        </w:rPr>
        <w:t>.</w:t>
      </w:r>
    </w:p>
    <w:p w:rsidR="00DA2433" w:rsidRPr="009719CA" w:rsidRDefault="00DA2433" w:rsidP="00AC1148">
      <w:pPr>
        <w:pStyle w:val="Subtitle"/>
        <w:spacing w:before="240"/>
        <w:rPr>
          <w:bCs/>
          <w:lang w:val="pt-BR"/>
        </w:rPr>
      </w:pPr>
      <w:r w:rsidRPr="009719CA">
        <w:rPr>
          <w:bCs/>
          <w:lang w:val="pt-BR"/>
        </w:rPr>
        <w:t>Etapa 1</w:t>
      </w:r>
    </w:p>
    <w:p w:rsidR="00DA2433" w:rsidRDefault="00DA2433" w:rsidP="004651ED">
      <w:pPr>
        <w:jc w:val="both"/>
        <w:rPr>
          <w:sz w:val="24"/>
          <w:szCs w:val="24"/>
        </w:rPr>
      </w:pPr>
      <w:r w:rsidRPr="00A84DB0">
        <w:rPr>
          <w:sz w:val="24"/>
          <w:szCs w:val="24"/>
        </w:rPr>
        <w:t xml:space="preserve">Para configurar o </w:t>
      </w:r>
      <w:r>
        <w:rPr>
          <w:sz w:val="24"/>
          <w:szCs w:val="24"/>
        </w:rPr>
        <w:t>botão ‘Comprar Agora’</w:t>
      </w:r>
      <w:r w:rsidRPr="00A84DB0">
        <w:rPr>
          <w:sz w:val="24"/>
          <w:szCs w:val="24"/>
        </w:rPr>
        <w:t xml:space="preserve">, faça o login no MercadoPago e </w:t>
      </w:r>
      <w:r>
        <w:rPr>
          <w:sz w:val="24"/>
          <w:szCs w:val="24"/>
        </w:rPr>
        <w:t>clique em</w:t>
      </w:r>
      <w:r w:rsidRPr="00A84DB0">
        <w:rPr>
          <w:sz w:val="24"/>
          <w:szCs w:val="24"/>
        </w:rPr>
        <w:t xml:space="preserve"> </w:t>
      </w:r>
      <w:r>
        <w:rPr>
          <w:sz w:val="24"/>
          <w:szCs w:val="24"/>
        </w:rPr>
        <w:t>Ferramentas para o seu site</w:t>
      </w:r>
      <w:r w:rsidRPr="00A84DB0">
        <w:rPr>
          <w:sz w:val="24"/>
          <w:szCs w:val="24"/>
        </w:rPr>
        <w:t>.</w:t>
      </w:r>
    </w:p>
    <w:p w:rsidR="00DA2433" w:rsidRDefault="00DA2433" w:rsidP="00AD4AAB">
      <w:pPr>
        <w:jc w:val="both"/>
        <w:rPr>
          <w:b/>
          <w:bCs/>
          <w:color w:val="000000"/>
          <w:sz w:val="28"/>
          <w:szCs w:val="28"/>
        </w:rPr>
      </w:pPr>
      <w:r w:rsidRPr="000900F7">
        <w:rPr>
          <w:noProof/>
          <w:sz w:val="24"/>
          <w:szCs w:val="24"/>
          <w:lang w:eastAsia="pt-BR"/>
        </w:rPr>
        <w:pict>
          <v:shape id="Objeto 2" o:spid="_x0000_i1029" type="#_x0000_t75" style="width:426pt;height:122.2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">
            <v:imagedata r:id="rId16" o:title="" croptop="-266f" cropbottom="-345f" cropright="-38f"/>
            <o:lock v:ext="edit" aspectratio="f"/>
          </v:shape>
        </w:pict>
      </w:r>
    </w:p>
    <w:p w:rsidR="00DA2433" w:rsidRPr="00AD4AAB" w:rsidRDefault="00DA2433" w:rsidP="00AC1148">
      <w:pPr>
        <w:pStyle w:val="Subtitle"/>
        <w:spacing w:before="240"/>
        <w:rPr>
          <w:bCs/>
          <w:lang w:val="pt-BR"/>
        </w:rPr>
      </w:pPr>
      <w:r w:rsidRPr="00AD4AAB">
        <w:rPr>
          <w:bCs/>
          <w:lang w:val="pt-BR"/>
        </w:rPr>
        <w:t>Etapa 2</w:t>
      </w:r>
    </w:p>
    <w:p w:rsidR="00DA2433" w:rsidRPr="00A84DB0" w:rsidRDefault="00DA2433" w:rsidP="00205742">
      <w:pPr>
        <w:rPr>
          <w:sz w:val="24"/>
          <w:szCs w:val="24"/>
        </w:rPr>
      </w:pPr>
      <w:r w:rsidRPr="00A84DB0">
        <w:rPr>
          <w:sz w:val="24"/>
          <w:szCs w:val="24"/>
        </w:rPr>
        <w:t xml:space="preserve">Depois, clique em </w:t>
      </w:r>
      <w:r>
        <w:rPr>
          <w:sz w:val="24"/>
          <w:szCs w:val="24"/>
        </w:rPr>
        <w:t>“Botões de Compra”</w:t>
      </w:r>
      <w:r w:rsidRPr="00A84DB0">
        <w:rPr>
          <w:sz w:val="24"/>
          <w:szCs w:val="24"/>
        </w:rPr>
        <w:t>.</w:t>
      </w:r>
    </w:p>
    <w:p w:rsidR="00DA2433" w:rsidRDefault="00DA2433" w:rsidP="00AD4AAB">
      <w:pPr>
        <w:pStyle w:val="Quote"/>
        <w:jc w:val="center"/>
        <w:rPr>
          <w:color w:val="auto"/>
          <w:spacing w:val="15"/>
          <w:sz w:val="28"/>
          <w:szCs w:val="28"/>
        </w:rPr>
      </w:pPr>
      <w:r w:rsidRPr="00C001E9">
        <w:rPr>
          <w:noProof/>
          <w:lang w:eastAsia="pt-BR"/>
        </w:rPr>
        <w:pict>
          <v:shape id="Imagem 20" o:spid="_x0000_i1030" type="#_x0000_t75" alt="botão_compra.JPG" style="width:381pt;height:189.75pt;visibility:visible">
            <v:imagedata r:id="rId17" o:title=""/>
          </v:shape>
        </w:pict>
      </w:r>
      <w:bookmarkStart w:id="14" w:name="_Toc275951709"/>
    </w:p>
    <w:p w:rsidR="00DA2433" w:rsidRPr="00AD4AAB" w:rsidRDefault="00DA2433" w:rsidP="00AD4AAB">
      <w:pPr>
        <w:pStyle w:val="Subtitle"/>
        <w:spacing w:before="240"/>
        <w:rPr>
          <w:bCs/>
          <w:lang w:val="pt-BR"/>
        </w:rPr>
      </w:pPr>
      <w:r w:rsidRPr="00AD4AAB">
        <w:rPr>
          <w:bCs/>
          <w:lang w:val="pt-BR"/>
        </w:rPr>
        <w:t>Etapa 3</w:t>
      </w:r>
      <w:bookmarkEnd w:id="14"/>
    </w:p>
    <w:p w:rsidR="00DA2433" w:rsidRDefault="00DA2433" w:rsidP="00AD4AAB">
      <w:pPr>
        <w:rPr>
          <w:b/>
          <w:sz w:val="24"/>
          <w:szCs w:val="24"/>
        </w:rPr>
      </w:pPr>
      <w:r w:rsidRPr="00785393">
        <w:rPr>
          <w:b/>
          <w:bCs/>
          <w:sz w:val="24"/>
          <w:szCs w:val="24"/>
        </w:rPr>
        <w:t>Dados do produto:</w:t>
      </w:r>
    </w:p>
    <w:p w:rsidR="00DA2433" w:rsidRDefault="00DA2433" w:rsidP="006222C9">
      <w:pPr>
        <w:jc w:val="both"/>
        <w:rPr>
          <w:sz w:val="24"/>
          <w:szCs w:val="24"/>
        </w:rPr>
      </w:pPr>
      <w:r>
        <w:rPr>
          <w:sz w:val="24"/>
          <w:szCs w:val="24"/>
        </w:rPr>
        <w:t>Agora, você deve</w:t>
      </w:r>
      <w:r w:rsidRPr="00BA6089">
        <w:rPr>
          <w:sz w:val="24"/>
          <w:szCs w:val="24"/>
        </w:rPr>
        <w:t xml:space="preserve"> configurar os requerimentos mínimos para o </w:t>
      </w:r>
      <w:r>
        <w:rPr>
          <w:sz w:val="24"/>
          <w:szCs w:val="24"/>
        </w:rPr>
        <w:t>funcionamento do botão, que são:</w:t>
      </w:r>
    </w:p>
    <w:p w:rsidR="00DA2433" w:rsidRPr="006222C9" w:rsidRDefault="00DA2433" w:rsidP="00AD4AAB">
      <w:pPr>
        <w:jc w:val="center"/>
        <w:rPr>
          <w:sz w:val="24"/>
          <w:szCs w:val="24"/>
        </w:rPr>
      </w:pPr>
      <w:r w:rsidRPr="000900F7">
        <w:rPr>
          <w:noProof/>
          <w:szCs w:val="24"/>
          <w:lang w:eastAsia="pt-BR"/>
        </w:rPr>
        <w:pict>
          <v:shape id="Imagem 3" o:spid="_x0000_i1031" type="#_x0000_t75" style="width:335.25pt;height:212.25pt;visibility:visible">
            <v:imagedata r:id="rId18" o:title=""/>
          </v:shape>
        </w:pict>
      </w:r>
    </w:p>
    <w:p w:rsidR="00DA2433" w:rsidRPr="00BA6089" w:rsidRDefault="00DA2433" w:rsidP="006222C9">
      <w:pPr>
        <w:numPr>
          <w:ilvl w:val="0"/>
          <w:numId w:val="15"/>
        </w:numPr>
        <w:rPr>
          <w:sz w:val="24"/>
          <w:szCs w:val="24"/>
        </w:rPr>
      </w:pPr>
      <w:r w:rsidRPr="00BA6089">
        <w:rPr>
          <w:sz w:val="24"/>
          <w:szCs w:val="24"/>
        </w:rPr>
        <w:t xml:space="preserve">Nome do produto ou serviço: </w:t>
      </w:r>
      <w:r w:rsidRPr="00BA6089">
        <w:rPr>
          <w:i/>
          <w:sz w:val="24"/>
          <w:szCs w:val="24"/>
        </w:rPr>
        <w:t>nome do produto que o comprador ir</w:t>
      </w:r>
      <w:r>
        <w:rPr>
          <w:i/>
          <w:sz w:val="24"/>
          <w:szCs w:val="24"/>
        </w:rPr>
        <w:t>á adquirir ao clicar neste botão.</w:t>
      </w:r>
    </w:p>
    <w:p w:rsidR="00DA2433" w:rsidRPr="00BA6089" w:rsidRDefault="00DA2433" w:rsidP="006222C9">
      <w:pPr>
        <w:numPr>
          <w:ilvl w:val="0"/>
          <w:numId w:val="15"/>
        </w:numPr>
        <w:rPr>
          <w:sz w:val="24"/>
          <w:szCs w:val="24"/>
        </w:rPr>
      </w:pPr>
      <w:r w:rsidRPr="00BA6089">
        <w:rPr>
          <w:sz w:val="24"/>
          <w:szCs w:val="24"/>
        </w:rPr>
        <w:t xml:space="preserve">Código do produto: </w:t>
      </w:r>
      <w:r>
        <w:rPr>
          <w:i/>
          <w:sz w:val="24"/>
          <w:szCs w:val="24"/>
        </w:rPr>
        <w:t>c</w:t>
      </w:r>
      <w:r w:rsidRPr="00BA6089">
        <w:rPr>
          <w:i/>
          <w:sz w:val="24"/>
          <w:szCs w:val="24"/>
        </w:rPr>
        <w:t>ódigo (alfanumérico) do produto.</w:t>
      </w:r>
    </w:p>
    <w:p w:rsidR="00DA2433" w:rsidRPr="00BA6089" w:rsidRDefault="00DA2433" w:rsidP="006222C9">
      <w:pPr>
        <w:numPr>
          <w:ilvl w:val="0"/>
          <w:numId w:val="15"/>
        </w:numPr>
        <w:rPr>
          <w:sz w:val="24"/>
          <w:szCs w:val="24"/>
        </w:rPr>
      </w:pPr>
      <w:r w:rsidRPr="00BA6089">
        <w:rPr>
          <w:sz w:val="24"/>
          <w:szCs w:val="24"/>
        </w:rPr>
        <w:t xml:space="preserve">Preço: </w:t>
      </w:r>
      <w:r w:rsidRPr="00BA6089">
        <w:rPr>
          <w:i/>
          <w:sz w:val="24"/>
          <w:szCs w:val="24"/>
        </w:rPr>
        <w:t xml:space="preserve">preço </w:t>
      </w:r>
      <w:r w:rsidRPr="00BA6089">
        <w:rPr>
          <w:b/>
          <w:i/>
          <w:sz w:val="24"/>
          <w:szCs w:val="24"/>
        </w:rPr>
        <w:t>por unidade</w:t>
      </w:r>
      <w:r w:rsidRPr="00BA6089">
        <w:rPr>
          <w:i/>
          <w:sz w:val="24"/>
          <w:szCs w:val="24"/>
        </w:rPr>
        <w:t xml:space="preserve"> do produto.</w:t>
      </w:r>
    </w:p>
    <w:p w:rsidR="00DA2433" w:rsidRPr="00AD4AAB" w:rsidRDefault="00DA2433" w:rsidP="00AD4AAB">
      <w:pPr>
        <w:pStyle w:val="Subtitle"/>
        <w:spacing w:before="240"/>
        <w:rPr>
          <w:bCs/>
        </w:rPr>
      </w:pPr>
      <w:bookmarkStart w:id="15" w:name="_Toc275951711"/>
      <w:r w:rsidRPr="00AD4AAB">
        <w:rPr>
          <w:bCs/>
        </w:rPr>
        <w:t>Etapa 4</w:t>
      </w:r>
      <w:bookmarkEnd w:id="15"/>
    </w:p>
    <w:p w:rsidR="00DA2433" w:rsidRPr="006222C9" w:rsidRDefault="00DA2433" w:rsidP="00AD4AAB">
      <w:pPr>
        <w:rPr>
          <w:b/>
          <w:sz w:val="24"/>
          <w:szCs w:val="24"/>
        </w:rPr>
      </w:pPr>
      <w:bookmarkStart w:id="16" w:name="_Toc275951712"/>
      <w:r w:rsidRPr="00AD4AAB">
        <w:rPr>
          <w:b/>
          <w:bCs/>
          <w:sz w:val="24"/>
          <w:szCs w:val="24"/>
          <w:lang w:val="en-US"/>
        </w:rPr>
        <w:t>Configurações do botão:</w:t>
      </w:r>
      <w:bookmarkEnd w:id="16"/>
      <w:r>
        <w:rPr>
          <w:b/>
          <w:sz w:val="24"/>
          <w:szCs w:val="24"/>
        </w:rPr>
        <w:br/>
      </w:r>
    </w:p>
    <w:p w:rsidR="00DA2433" w:rsidRDefault="00DA2433" w:rsidP="009515C4">
      <w:pPr>
        <w:jc w:val="center"/>
        <w:rPr>
          <w:sz w:val="24"/>
          <w:szCs w:val="24"/>
          <w:lang w:val="en-US"/>
        </w:rPr>
      </w:pPr>
      <w:r w:rsidRPr="00C001E9">
        <w:rPr>
          <w:noProof/>
          <w:lang w:eastAsia="pt-BR"/>
        </w:rPr>
        <w:pict>
          <v:shape id="Imagem 5" o:spid="_x0000_i1032" type="#_x0000_t75" style="width:353.25pt;height:159pt;visibility:visible">
            <v:imagedata r:id="rId19" o:title=""/>
          </v:shape>
        </w:pict>
      </w:r>
    </w:p>
    <w:p w:rsidR="00DA2433" w:rsidRPr="00A16AF3" w:rsidRDefault="00DA2433" w:rsidP="00C41B6B">
      <w:pPr>
        <w:rPr>
          <w:sz w:val="24"/>
          <w:szCs w:val="24"/>
        </w:rPr>
      </w:pPr>
      <w:r w:rsidRPr="00A16AF3">
        <w:rPr>
          <w:sz w:val="24"/>
          <w:szCs w:val="24"/>
        </w:rPr>
        <w:t xml:space="preserve">Opções Personalizadas do </w:t>
      </w:r>
      <w:r>
        <w:rPr>
          <w:sz w:val="24"/>
          <w:szCs w:val="24"/>
        </w:rPr>
        <w:t>botão ‘Comprar Agora’</w:t>
      </w:r>
      <w:r w:rsidRPr="00A16AF3">
        <w:rPr>
          <w:sz w:val="24"/>
          <w:szCs w:val="24"/>
        </w:rPr>
        <w:t>:</w:t>
      </w:r>
    </w:p>
    <w:p w:rsidR="00DA2433" w:rsidRPr="00A16AF3" w:rsidRDefault="00DA2433" w:rsidP="004651ED">
      <w:pPr>
        <w:numPr>
          <w:ilvl w:val="0"/>
          <w:numId w:val="5"/>
        </w:numPr>
        <w:jc w:val="both"/>
        <w:rPr>
          <w:sz w:val="24"/>
          <w:szCs w:val="24"/>
        </w:rPr>
      </w:pPr>
      <w:r w:rsidRPr="00A16AF3">
        <w:rPr>
          <w:sz w:val="24"/>
          <w:szCs w:val="24"/>
        </w:rPr>
        <w:t xml:space="preserve">Design </w:t>
      </w:r>
      <w:r>
        <w:rPr>
          <w:sz w:val="24"/>
          <w:szCs w:val="24"/>
        </w:rPr>
        <w:t>alternativo</w:t>
      </w:r>
      <w:r w:rsidRPr="00A16AF3">
        <w:rPr>
          <w:sz w:val="24"/>
          <w:szCs w:val="24"/>
        </w:rPr>
        <w:t xml:space="preserve"> para o botão. Você pode escolher entre </w:t>
      </w:r>
      <w:r>
        <w:rPr>
          <w:sz w:val="24"/>
          <w:szCs w:val="24"/>
        </w:rPr>
        <w:t>cinco</w:t>
      </w:r>
      <w:r w:rsidRPr="00A16AF3">
        <w:rPr>
          <w:sz w:val="24"/>
          <w:szCs w:val="24"/>
        </w:rPr>
        <w:t xml:space="preserve"> opções distintas. Além disso, você pode </w:t>
      </w:r>
      <w:r>
        <w:rPr>
          <w:sz w:val="24"/>
          <w:szCs w:val="24"/>
        </w:rPr>
        <w:t>personalizar seu botão</w:t>
      </w:r>
      <w:r w:rsidRPr="00A16AF3">
        <w:rPr>
          <w:sz w:val="24"/>
          <w:szCs w:val="24"/>
        </w:rPr>
        <w:t xml:space="preserve">, </w:t>
      </w:r>
      <w:r>
        <w:rPr>
          <w:sz w:val="24"/>
          <w:szCs w:val="24"/>
        </w:rPr>
        <w:t>informando</w:t>
      </w:r>
      <w:r w:rsidRPr="00A16AF3">
        <w:rPr>
          <w:sz w:val="24"/>
          <w:szCs w:val="24"/>
        </w:rPr>
        <w:t xml:space="preserve"> a URL </w:t>
      </w:r>
      <w:r>
        <w:rPr>
          <w:sz w:val="24"/>
          <w:szCs w:val="24"/>
        </w:rPr>
        <w:t>da imagem que deseja usar.</w:t>
      </w:r>
    </w:p>
    <w:p w:rsidR="00DA2433" w:rsidRDefault="00DA2433" w:rsidP="00C41B6B">
      <w:pPr>
        <w:jc w:val="center"/>
        <w:rPr>
          <w:noProof/>
          <w:lang w:eastAsia="pt-BR"/>
        </w:rPr>
      </w:pPr>
      <w:r w:rsidRPr="00C001E9">
        <w:rPr>
          <w:noProof/>
          <w:lang w:eastAsia="pt-BR"/>
        </w:rPr>
        <w:pict>
          <v:shape id="Imagem 1" o:spid="_x0000_i1033" type="#_x0000_t75" style="width:411.75pt;height:270.75pt;visibility:visible">
            <v:imagedata r:id="rId20" o:title=""/>
          </v:shape>
        </w:pict>
      </w:r>
    </w:p>
    <w:p w:rsidR="00DA2433" w:rsidRDefault="00DA2433" w:rsidP="00C41B6B">
      <w:pPr>
        <w:jc w:val="center"/>
        <w:rPr>
          <w:sz w:val="24"/>
          <w:szCs w:val="24"/>
          <w:lang w:val="en-US"/>
        </w:rPr>
      </w:pPr>
    </w:p>
    <w:p w:rsidR="00DA2433" w:rsidRPr="003E2944" w:rsidRDefault="00DA2433" w:rsidP="00902DA3">
      <w:pPr>
        <w:numPr>
          <w:ilvl w:val="0"/>
          <w:numId w:val="5"/>
        </w:numPr>
        <w:rPr>
          <w:sz w:val="24"/>
          <w:szCs w:val="24"/>
        </w:rPr>
      </w:pPr>
      <w:r w:rsidRPr="00B74CE2">
        <w:rPr>
          <w:sz w:val="24"/>
          <w:szCs w:val="24"/>
        </w:rPr>
        <w:t xml:space="preserve">URL de </w:t>
      </w:r>
      <w:r w:rsidRPr="003E2944">
        <w:rPr>
          <w:sz w:val="24"/>
          <w:szCs w:val="24"/>
        </w:rPr>
        <w:t>retorno</w:t>
      </w:r>
      <w:r w:rsidRPr="00B74CE2">
        <w:rPr>
          <w:sz w:val="24"/>
          <w:szCs w:val="24"/>
        </w:rPr>
        <w:t xml:space="preserve">. </w:t>
      </w:r>
      <w:r w:rsidRPr="003E2944">
        <w:rPr>
          <w:sz w:val="24"/>
          <w:szCs w:val="24"/>
        </w:rPr>
        <w:t>Existem três URLs que você pode configurar para redirecionar o comprador após a compra.</w:t>
      </w:r>
    </w:p>
    <w:p w:rsidR="00DA2433" w:rsidRPr="003E2944" w:rsidRDefault="00DA2433" w:rsidP="0027365A">
      <w:pPr>
        <w:numPr>
          <w:ilvl w:val="1"/>
          <w:numId w:val="5"/>
        </w:numPr>
        <w:jc w:val="both"/>
        <w:rPr>
          <w:i/>
          <w:sz w:val="24"/>
          <w:szCs w:val="24"/>
        </w:rPr>
      </w:pPr>
      <w:r w:rsidRPr="003E2944">
        <w:rPr>
          <w:sz w:val="24"/>
          <w:szCs w:val="24"/>
        </w:rPr>
        <w:t xml:space="preserve">“Pagamento </w:t>
      </w:r>
      <w:r>
        <w:rPr>
          <w:sz w:val="24"/>
          <w:szCs w:val="24"/>
        </w:rPr>
        <w:t>realizado com sucesso</w:t>
      </w:r>
      <w:r w:rsidRPr="003E2944">
        <w:rPr>
          <w:sz w:val="24"/>
          <w:szCs w:val="24"/>
        </w:rPr>
        <w:t xml:space="preserve">”: </w:t>
      </w:r>
      <w:r w:rsidRPr="0027365A">
        <w:rPr>
          <w:i/>
          <w:sz w:val="24"/>
          <w:szCs w:val="24"/>
        </w:rPr>
        <w:t xml:space="preserve">URL para a qual </w:t>
      </w:r>
      <w:r w:rsidRPr="003E2944">
        <w:rPr>
          <w:i/>
          <w:sz w:val="24"/>
          <w:szCs w:val="24"/>
        </w:rPr>
        <w:t xml:space="preserve">o comprador </w:t>
      </w:r>
      <w:r>
        <w:rPr>
          <w:i/>
          <w:sz w:val="24"/>
          <w:szCs w:val="24"/>
        </w:rPr>
        <w:t>será redirecionado para</w:t>
      </w:r>
      <w:r w:rsidRPr="003E2944">
        <w:rPr>
          <w:i/>
          <w:sz w:val="24"/>
          <w:szCs w:val="24"/>
        </w:rPr>
        <w:t xml:space="preserve"> uma página de Parabéns</w:t>
      </w:r>
      <w:r>
        <w:rPr>
          <w:i/>
          <w:sz w:val="24"/>
          <w:szCs w:val="24"/>
        </w:rPr>
        <w:t>.</w:t>
      </w:r>
    </w:p>
    <w:p w:rsidR="00DA2433" w:rsidRPr="00FC61E6" w:rsidRDefault="00DA2433" w:rsidP="0027365A">
      <w:pPr>
        <w:numPr>
          <w:ilvl w:val="1"/>
          <w:numId w:val="5"/>
        </w:numPr>
        <w:jc w:val="both"/>
        <w:rPr>
          <w:sz w:val="24"/>
          <w:szCs w:val="24"/>
        </w:rPr>
      </w:pPr>
      <w:r w:rsidRPr="003E2944">
        <w:rPr>
          <w:sz w:val="24"/>
          <w:szCs w:val="24"/>
        </w:rPr>
        <w:t xml:space="preserve"> </w:t>
      </w:r>
      <w:r w:rsidRPr="00FC61E6">
        <w:rPr>
          <w:sz w:val="24"/>
          <w:szCs w:val="24"/>
        </w:rPr>
        <w:t xml:space="preserve">“Pagamento </w:t>
      </w:r>
      <w:r>
        <w:rPr>
          <w:sz w:val="24"/>
          <w:szCs w:val="24"/>
        </w:rPr>
        <w:t>em p</w:t>
      </w:r>
      <w:r w:rsidRPr="00FC61E6">
        <w:rPr>
          <w:sz w:val="24"/>
          <w:szCs w:val="24"/>
        </w:rPr>
        <w:t>rocesso</w:t>
      </w:r>
      <w:r>
        <w:rPr>
          <w:sz w:val="24"/>
          <w:szCs w:val="24"/>
        </w:rPr>
        <w:t xml:space="preserve"> de análise</w:t>
      </w:r>
      <w:r w:rsidRPr="00FC61E6">
        <w:rPr>
          <w:sz w:val="24"/>
          <w:szCs w:val="24"/>
        </w:rPr>
        <w:t xml:space="preserve">”: </w:t>
      </w:r>
      <w:r w:rsidRPr="0027365A">
        <w:rPr>
          <w:i/>
          <w:sz w:val="24"/>
          <w:szCs w:val="24"/>
        </w:rPr>
        <w:t xml:space="preserve">URL para a qual </w:t>
      </w:r>
      <w:r w:rsidRPr="003E2944">
        <w:rPr>
          <w:i/>
          <w:sz w:val="24"/>
          <w:szCs w:val="24"/>
        </w:rPr>
        <w:t xml:space="preserve">o comprador </w:t>
      </w:r>
      <w:r>
        <w:rPr>
          <w:i/>
          <w:sz w:val="24"/>
          <w:szCs w:val="24"/>
        </w:rPr>
        <w:t>será redirecionado para</w:t>
      </w:r>
      <w:r w:rsidRPr="003E2944">
        <w:rPr>
          <w:i/>
          <w:sz w:val="24"/>
          <w:szCs w:val="24"/>
        </w:rPr>
        <w:t xml:space="preserve"> uma página </w:t>
      </w:r>
      <w:r>
        <w:rPr>
          <w:i/>
          <w:sz w:val="24"/>
          <w:szCs w:val="24"/>
        </w:rPr>
        <w:t>que mostra que o status de seu pagamento está pendente de aprovação</w:t>
      </w:r>
      <w:r w:rsidRPr="00FC61E6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o cartão de crédito está processando o pagamento</w:t>
      </w:r>
      <w:r w:rsidRPr="00FC61E6">
        <w:rPr>
          <w:i/>
          <w:sz w:val="24"/>
          <w:szCs w:val="24"/>
        </w:rPr>
        <w:t>).</w:t>
      </w:r>
    </w:p>
    <w:p w:rsidR="00DA2433" w:rsidRPr="00FC61E6" w:rsidRDefault="00DA2433" w:rsidP="0027365A">
      <w:pPr>
        <w:numPr>
          <w:ilvl w:val="1"/>
          <w:numId w:val="5"/>
        </w:numPr>
        <w:jc w:val="both"/>
        <w:rPr>
          <w:sz w:val="24"/>
          <w:szCs w:val="24"/>
        </w:rPr>
      </w:pPr>
      <w:r w:rsidRPr="00FC61E6">
        <w:rPr>
          <w:sz w:val="24"/>
          <w:szCs w:val="24"/>
        </w:rPr>
        <w:t xml:space="preserve">“Pagamento </w:t>
      </w:r>
      <w:r>
        <w:rPr>
          <w:sz w:val="24"/>
          <w:szCs w:val="24"/>
        </w:rPr>
        <w:t>não autorizado</w:t>
      </w:r>
      <w:r w:rsidRPr="00FC61E6">
        <w:rPr>
          <w:sz w:val="24"/>
          <w:szCs w:val="24"/>
        </w:rPr>
        <w:t xml:space="preserve">”: </w:t>
      </w:r>
      <w:r w:rsidRPr="0027365A">
        <w:rPr>
          <w:i/>
          <w:sz w:val="24"/>
          <w:szCs w:val="24"/>
        </w:rPr>
        <w:t xml:space="preserve">URL para a qual </w:t>
      </w:r>
      <w:r w:rsidRPr="003E2944">
        <w:rPr>
          <w:i/>
          <w:sz w:val="24"/>
          <w:szCs w:val="24"/>
        </w:rPr>
        <w:t xml:space="preserve">o comprador </w:t>
      </w:r>
      <w:r>
        <w:rPr>
          <w:i/>
          <w:sz w:val="24"/>
          <w:szCs w:val="24"/>
        </w:rPr>
        <w:t>será redirecionado para</w:t>
      </w:r>
      <w:r w:rsidRPr="003E2944">
        <w:rPr>
          <w:i/>
          <w:sz w:val="24"/>
          <w:szCs w:val="24"/>
        </w:rPr>
        <w:t xml:space="preserve"> uma página de </w:t>
      </w:r>
      <w:r>
        <w:rPr>
          <w:i/>
          <w:sz w:val="24"/>
          <w:szCs w:val="24"/>
        </w:rPr>
        <w:t>cancelamento do processo de pagamento</w:t>
      </w:r>
      <w:r w:rsidRPr="00FC61E6">
        <w:rPr>
          <w:i/>
          <w:sz w:val="24"/>
          <w:szCs w:val="24"/>
        </w:rPr>
        <w:t>.</w:t>
      </w:r>
    </w:p>
    <w:p w:rsidR="00DA2433" w:rsidRPr="00785393" w:rsidRDefault="00DA2433" w:rsidP="00AD4AAB">
      <w:pPr>
        <w:pStyle w:val="Quote"/>
      </w:pPr>
    </w:p>
    <w:p w:rsidR="00DA2433" w:rsidRPr="00785393" w:rsidRDefault="00DA2433" w:rsidP="00AD4AAB"/>
    <w:p w:rsidR="00DA2433" w:rsidRPr="00785393" w:rsidRDefault="00DA2433" w:rsidP="00AD4AAB">
      <w:pPr>
        <w:pStyle w:val="Subtitle"/>
        <w:spacing w:before="240"/>
        <w:rPr>
          <w:bCs/>
          <w:lang w:val="pt-BR"/>
        </w:rPr>
      </w:pPr>
      <w:bookmarkStart w:id="17" w:name="_Toc275951713"/>
      <w:r w:rsidRPr="00785393">
        <w:rPr>
          <w:bCs/>
          <w:lang w:val="pt-BR"/>
        </w:rPr>
        <w:t>Etapa 5</w:t>
      </w:r>
      <w:bookmarkEnd w:id="17"/>
    </w:p>
    <w:p w:rsidR="00DA2433" w:rsidRPr="00785393" w:rsidRDefault="00DA2433" w:rsidP="00AD4AAB">
      <w:pPr>
        <w:rPr>
          <w:b/>
          <w:bCs/>
          <w:sz w:val="24"/>
          <w:szCs w:val="24"/>
        </w:rPr>
      </w:pPr>
      <w:bookmarkStart w:id="18" w:name="_Toc275951714"/>
      <w:r w:rsidRPr="00785393">
        <w:rPr>
          <w:b/>
          <w:bCs/>
          <w:sz w:val="24"/>
          <w:szCs w:val="24"/>
        </w:rPr>
        <w:t>Configurações de Envio:</w:t>
      </w:r>
      <w:bookmarkEnd w:id="18"/>
    </w:p>
    <w:p w:rsidR="00DA2433" w:rsidRPr="00BA6089" w:rsidRDefault="00DA2433" w:rsidP="00593AAB">
      <w:pPr>
        <w:rPr>
          <w:sz w:val="24"/>
          <w:szCs w:val="24"/>
        </w:rPr>
      </w:pPr>
      <w:r w:rsidRPr="00BA6089">
        <w:rPr>
          <w:sz w:val="24"/>
          <w:szCs w:val="24"/>
        </w:rPr>
        <w:t>Nesta e</w:t>
      </w:r>
      <w:r>
        <w:rPr>
          <w:sz w:val="24"/>
          <w:szCs w:val="24"/>
        </w:rPr>
        <w:t>tapa, você deve configurar a opção de frete para o envio do produto</w:t>
      </w:r>
      <w:r w:rsidRPr="00BA6089">
        <w:rPr>
          <w:sz w:val="24"/>
          <w:szCs w:val="24"/>
        </w:rPr>
        <w:t>:</w:t>
      </w:r>
    </w:p>
    <w:p w:rsidR="00DA2433" w:rsidRDefault="00DA2433" w:rsidP="009515C4">
      <w:pPr>
        <w:jc w:val="center"/>
        <w:rPr>
          <w:sz w:val="24"/>
          <w:szCs w:val="24"/>
        </w:rPr>
      </w:pPr>
      <w:r w:rsidRPr="000900F7">
        <w:rPr>
          <w:noProof/>
          <w:sz w:val="24"/>
          <w:szCs w:val="24"/>
          <w:lang w:eastAsia="pt-BR"/>
        </w:rPr>
        <w:pict>
          <v:shape id="Imagem 10" o:spid="_x0000_i1034" type="#_x0000_t75" alt="18.jpg" style="width:362.25pt;height:229.5pt;visibility:visible">
            <v:imagedata r:id="rId21" o:title=""/>
          </v:shape>
        </w:pict>
      </w:r>
    </w:p>
    <w:p w:rsidR="00DA2433" w:rsidRDefault="00DA2433" w:rsidP="003006C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seguida, preencha o formulário de Configurações de Envio, com informações como o CEP do remetente e o peso do produto, para cálculo e pagamento do frete pelo comprador. </w:t>
      </w:r>
    </w:p>
    <w:p w:rsidR="00DA2433" w:rsidRPr="00785393" w:rsidRDefault="00DA2433" w:rsidP="00AD4AAB">
      <w:pPr>
        <w:pStyle w:val="Subtitle"/>
        <w:spacing w:before="240"/>
        <w:rPr>
          <w:bCs/>
          <w:lang w:val="pt-BR"/>
        </w:rPr>
      </w:pPr>
      <w:bookmarkStart w:id="19" w:name="_Toc275951715"/>
      <w:r w:rsidRPr="00785393">
        <w:rPr>
          <w:bCs/>
          <w:lang w:val="pt-BR"/>
        </w:rPr>
        <w:t>Etapa 6</w:t>
      </w:r>
      <w:bookmarkEnd w:id="19"/>
    </w:p>
    <w:p w:rsidR="00DA2433" w:rsidRPr="00785393" w:rsidRDefault="00DA2433" w:rsidP="00AD4AAB">
      <w:pPr>
        <w:rPr>
          <w:b/>
          <w:bCs/>
          <w:sz w:val="24"/>
          <w:szCs w:val="24"/>
        </w:rPr>
      </w:pPr>
      <w:bookmarkStart w:id="20" w:name="_Toc275951716"/>
      <w:r w:rsidRPr="00785393">
        <w:rPr>
          <w:b/>
          <w:bCs/>
          <w:sz w:val="24"/>
          <w:szCs w:val="24"/>
        </w:rPr>
        <w:t>Geração do Código HTML</w:t>
      </w:r>
      <w:bookmarkEnd w:id="20"/>
      <w:r w:rsidRPr="00785393">
        <w:rPr>
          <w:b/>
          <w:bCs/>
          <w:sz w:val="24"/>
          <w:szCs w:val="24"/>
        </w:rPr>
        <w:t xml:space="preserve"> </w:t>
      </w:r>
    </w:p>
    <w:p w:rsidR="00DA2433" w:rsidRDefault="00DA2433" w:rsidP="004651ED">
      <w:pPr>
        <w:jc w:val="both"/>
        <w:rPr>
          <w:sz w:val="24"/>
          <w:szCs w:val="24"/>
        </w:rPr>
      </w:pPr>
      <w:r w:rsidRPr="009856CB">
        <w:rPr>
          <w:sz w:val="24"/>
          <w:szCs w:val="24"/>
        </w:rPr>
        <w:t xml:space="preserve">Depois de </w:t>
      </w:r>
      <w:r>
        <w:rPr>
          <w:sz w:val="24"/>
          <w:szCs w:val="24"/>
        </w:rPr>
        <w:t>preencher o formulário de criação</w:t>
      </w:r>
      <w:r w:rsidRPr="009856CB">
        <w:rPr>
          <w:sz w:val="24"/>
          <w:szCs w:val="24"/>
        </w:rPr>
        <w:t xml:space="preserve"> do </w:t>
      </w:r>
      <w:r>
        <w:rPr>
          <w:sz w:val="24"/>
          <w:szCs w:val="24"/>
        </w:rPr>
        <w:t>botão ‘Comprar Agora’</w:t>
      </w:r>
      <w:r w:rsidRPr="009856CB">
        <w:rPr>
          <w:sz w:val="24"/>
          <w:szCs w:val="24"/>
        </w:rPr>
        <w:t xml:space="preserve">, clique em </w:t>
      </w:r>
      <w:r>
        <w:rPr>
          <w:sz w:val="24"/>
          <w:szCs w:val="24"/>
        </w:rPr>
        <w:t>‘Continuar’ e o Código HTML será gerado</w:t>
      </w:r>
      <w:r w:rsidRPr="009856CB">
        <w:rPr>
          <w:sz w:val="24"/>
          <w:szCs w:val="24"/>
        </w:rPr>
        <w:t>.</w:t>
      </w:r>
    </w:p>
    <w:p w:rsidR="00DA2433" w:rsidRPr="009856CB" w:rsidRDefault="00DA2433" w:rsidP="00AD4AAB">
      <w:pPr>
        <w:jc w:val="center"/>
        <w:rPr>
          <w:sz w:val="24"/>
          <w:szCs w:val="24"/>
        </w:rPr>
      </w:pPr>
      <w:r w:rsidRPr="00C001E9">
        <w:rPr>
          <w:noProof/>
          <w:lang w:eastAsia="pt-BR"/>
        </w:rPr>
        <w:pict>
          <v:shape id="Imagem 12" o:spid="_x0000_i1035" type="#_x0000_t75" style="width:323.25pt;height:181.5pt;visibility:visible">
            <v:imagedata r:id="rId22" o:title=""/>
          </v:shape>
        </w:pict>
      </w:r>
    </w:p>
    <w:p w:rsidR="00DA2433" w:rsidRPr="009856CB" w:rsidRDefault="00DA2433" w:rsidP="00677960">
      <w:pPr>
        <w:rPr>
          <w:sz w:val="24"/>
          <w:szCs w:val="24"/>
        </w:rPr>
      </w:pPr>
      <w:r>
        <w:rPr>
          <w:sz w:val="24"/>
          <w:szCs w:val="24"/>
        </w:rPr>
        <w:t>O código gerado pelo MercadoPago s</w:t>
      </w:r>
      <w:r w:rsidRPr="009856CB">
        <w:rPr>
          <w:sz w:val="24"/>
          <w:szCs w:val="24"/>
        </w:rPr>
        <w:t>erá parecido com este:</w:t>
      </w:r>
    </w:p>
    <w:p w:rsidR="00DA2433" w:rsidRPr="009B7AB0" w:rsidRDefault="00DA2433" w:rsidP="005B7699">
      <w:pPr>
        <w:pStyle w:val="CodHTML"/>
      </w:pPr>
      <w:r w:rsidRPr="009B7AB0">
        <w:t>&lt;form target="_top" action="https://www.mercadopago.com/mlb/buybutton" method="post"&gt;</w:t>
      </w:r>
    </w:p>
    <w:p w:rsidR="00DA2433" w:rsidRDefault="00DA2433" w:rsidP="005B7699">
      <w:pPr>
        <w:pStyle w:val="CodHTML"/>
        <w:ind w:firstLine="708"/>
      </w:pPr>
      <w:r w:rsidRPr="007901BD">
        <w:t>&lt;input type="image" src="https://www.mercadopago.com/org-img/MP3/buy_now_02_mlb.gif" border="0"     alt="Comprar Agora"&gt;</w:t>
      </w:r>
    </w:p>
    <w:p w:rsidR="00DA2433" w:rsidRDefault="00DA2433" w:rsidP="005B7699">
      <w:pPr>
        <w:pStyle w:val="CodHTML"/>
        <w:ind w:firstLine="708"/>
      </w:pPr>
      <w:r w:rsidRPr="007901BD">
        <w:t xml:space="preserve"> &lt;input type="hidden" name="acc_id" value="99999999"&gt;</w:t>
      </w:r>
    </w:p>
    <w:p w:rsidR="00DA2433" w:rsidRDefault="00DA2433" w:rsidP="005B7699">
      <w:pPr>
        <w:pStyle w:val="CodHTML"/>
        <w:ind w:firstLine="708"/>
      </w:pPr>
      <w:r w:rsidRPr="007901BD">
        <w:t>&lt;input type="hidden" name="enc" value="xxxxxxxxxxxxxxxxxxxxxxxxxxxxxxxxxxxxxxxx"&gt;</w:t>
      </w:r>
    </w:p>
    <w:p w:rsidR="00DA2433" w:rsidRDefault="00DA2433" w:rsidP="005B7699">
      <w:pPr>
        <w:pStyle w:val="CodHTML"/>
        <w:ind w:firstLine="708"/>
      </w:pPr>
      <w:r w:rsidRPr="007901BD">
        <w:t>&lt;input type="hidden" name="url_succesfull" value="http://</w:t>
      </w:r>
      <w:r>
        <w:t>www.seuSite</w:t>
      </w:r>
      <w:r w:rsidRPr="007901BD">
        <w:t>.com</w:t>
      </w:r>
      <w:r>
        <w:t>/succesfull</w:t>
      </w:r>
      <w:r w:rsidRPr="007901BD">
        <w:t>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name="url_process" value="http://</w:t>
      </w:r>
      <w:r w:rsidRPr="004940B8">
        <w:t xml:space="preserve"> </w:t>
      </w:r>
      <w:r>
        <w:t>www.seuSite</w:t>
      </w:r>
      <w:r w:rsidRPr="007901BD">
        <w:t>.com</w:t>
      </w:r>
      <w:r>
        <w:t>/process</w:t>
      </w:r>
      <w:r w:rsidRPr="007901BD">
        <w:t>"&gt;</w:t>
      </w:r>
    </w:p>
    <w:p w:rsidR="00DA2433" w:rsidRDefault="00DA2433" w:rsidP="005B7699">
      <w:pPr>
        <w:pStyle w:val="CodHTML"/>
        <w:ind w:firstLine="708"/>
      </w:pPr>
      <w:r w:rsidRPr="007901BD">
        <w:t>&lt;input type="hidden" name="url_cancel" value="http://</w:t>
      </w:r>
      <w:r w:rsidRPr="004940B8">
        <w:t xml:space="preserve"> </w:t>
      </w:r>
      <w:r>
        <w:t>www.seuSite.com/cancel</w:t>
      </w:r>
      <w:r w:rsidRPr="007901BD">
        <w:t>"&gt;</w:t>
      </w:r>
    </w:p>
    <w:p w:rsidR="00DA2433" w:rsidRPr="007901BD" w:rsidRDefault="00DA2433" w:rsidP="005B7699">
      <w:pPr>
        <w:pStyle w:val="CodHTML"/>
        <w:ind w:firstLine="708"/>
      </w:pPr>
      <w:r w:rsidRPr="007901BD">
        <w:t xml:space="preserve"> &lt;input type="hidden" name="item_id" value="</w:t>
      </w:r>
      <w:r>
        <w:t>12345</w:t>
      </w:r>
      <w:r w:rsidRPr="007901BD">
        <w:t>"&gt;</w:t>
      </w:r>
    </w:p>
    <w:p w:rsidR="00DA2433" w:rsidRDefault="00DA2433" w:rsidP="005B7699">
      <w:pPr>
        <w:pStyle w:val="CodHTML"/>
        <w:ind w:firstLine="708"/>
      </w:pPr>
      <w:r w:rsidRPr="007901BD">
        <w:t>&lt;input type="hidden" name="name" value="Item</w:t>
      </w:r>
      <w:r>
        <w:t xml:space="preserve"> name</w:t>
      </w:r>
      <w:r w:rsidRPr="007901BD">
        <w:t>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name="currency" value="REA"&gt;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name="price" value="10.0"&gt;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name="shipping_cost"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name="ship_cost_mode" value="FS"&gt;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name="op_retira" value="B"&gt;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name="extra_part"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name="cart_cep"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name="cart_street"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name="cart_number"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name="cart_complement"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name="cart_phone"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name="cart_district"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name="cart_city"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name="cart_state"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name="cart_name"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name="cart_surname"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>&lt;input type="hidden" name="cart_email" value=""&gt;</w:t>
      </w:r>
    </w:p>
    <w:p w:rsidR="00DA2433" w:rsidRDefault="00DA2433" w:rsidP="005B7699">
      <w:pPr>
        <w:pStyle w:val="CodHTML"/>
        <w:ind w:firstLine="708"/>
      </w:pPr>
      <w:r w:rsidRPr="007901BD">
        <w:t>&lt;input type="hidden" name="cart_doc_nbr" value=""&gt;</w:t>
      </w:r>
    </w:p>
    <w:p w:rsidR="00DA2433" w:rsidRPr="007901BD" w:rsidRDefault="00DA2433" w:rsidP="005B7699">
      <w:pPr>
        <w:pStyle w:val="CodHTML"/>
        <w:ind w:firstLine="708"/>
      </w:pPr>
      <w:r w:rsidRPr="007901BD">
        <w:t xml:space="preserve">&lt;input </w:t>
      </w:r>
      <w:r>
        <w:t>type="hidden" name="seller_op_id</w:t>
      </w:r>
      <w:r w:rsidRPr="007901BD">
        <w:t>" value=""&gt;</w:t>
      </w:r>
    </w:p>
    <w:p w:rsidR="00DA2433" w:rsidRDefault="00DA2433" w:rsidP="005B7699">
      <w:pPr>
        <w:pStyle w:val="CodHTML"/>
        <w:rPr>
          <w:lang w:val="pt-BR"/>
        </w:rPr>
      </w:pPr>
      <w:r w:rsidRPr="007901BD">
        <w:rPr>
          <w:lang w:val="pt-BR"/>
        </w:rPr>
        <w:t>&lt;/form&gt;</w:t>
      </w:r>
    </w:p>
    <w:p w:rsidR="00DA2433" w:rsidRPr="00B74CE2" w:rsidRDefault="00DA2433" w:rsidP="00451138">
      <w:pPr>
        <w:spacing w:after="0" w:line="240" w:lineRule="auto"/>
        <w:rPr>
          <w:sz w:val="18"/>
          <w:szCs w:val="18"/>
        </w:rPr>
      </w:pPr>
    </w:p>
    <w:p w:rsidR="00DA2433" w:rsidRPr="003B2925" w:rsidRDefault="00DA2433" w:rsidP="005B7699">
      <w:pPr>
        <w:rPr>
          <w:sz w:val="24"/>
          <w:szCs w:val="24"/>
        </w:rPr>
      </w:pPr>
      <w:r w:rsidRPr="003B2925">
        <w:rPr>
          <w:sz w:val="24"/>
          <w:szCs w:val="24"/>
        </w:rPr>
        <w:t>Os parâmetros usados neste código são esclarecidos na seguinte tabela:</w:t>
      </w:r>
    </w:p>
    <w:tbl>
      <w:tblPr>
        <w:tblW w:w="9142" w:type="dxa"/>
        <w:tblInd w:w="-11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1650"/>
        <w:gridCol w:w="4962"/>
        <w:gridCol w:w="1320"/>
        <w:gridCol w:w="1210"/>
      </w:tblGrid>
      <w:tr w:rsidR="00DA2433" w:rsidRPr="00BC2A89" w:rsidTr="008F682E">
        <w:tc>
          <w:tcPr>
            <w:tcW w:w="165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val="en-US"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Par</w:t>
            </w: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val="en-US" w:eastAsia="pt-BR"/>
              </w:rPr>
              <w:t>âmetro</w:t>
            </w:r>
          </w:p>
        </w:tc>
        <w:tc>
          <w:tcPr>
            <w:tcW w:w="4962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Valor</w:t>
            </w:r>
          </w:p>
        </w:tc>
        <w:tc>
          <w:tcPr>
            <w:tcW w:w="132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Tipo</w:t>
            </w:r>
          </w:p>
        </w:tc>
        <w:tc>
          <w:tcPr>
            <w:tcW w:w="121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Tamanho de Caracteres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image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URL da imagem própria do botão ou carrinho.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acc_id 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(*)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Número de conta do vendedor.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enc 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(*)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Código validador de segurança.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40</w:t>
            </w:r>
          </w:p>
        </w:tc>
      </w:tr>
      <w:tr w:rsidR="00DA2433" w:rsidRPr="00BC2A89" w:rsidTr="008F682E">
        <w:trPr>
          <w:trHeight w:hRule="exact" w:val="536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url_succesfull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(**)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URL para onde o comprador será redirecionado quando o pagamento for aprovado.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500</w:t>
            </w:r>
          </w:p>
        </w:tc>
      </w:tr>
      <w:tr w:rsidR="00DA2433" w:rsidRPr="00BC2A89" w:rsidTr="008F682E">
        <w:trPr>
          <w:trHeight w:hRule="exact" w:val="54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url_process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(**)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 xml:space="preserve">URL para onde o comprador será redirecionado quando o pagamento estiver sendo processado. 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500</w:t>
            </w:r>
          </w:p>
        </w:tc>
      </w:tr>
      <w:tr w:rsidR="00DA2433" w:rsidRPr="00BC2A89" w:rsidTr="008F682E">
        <w:trPr>
          <w:trHeight w:hRule="exact" w:val="538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url_cancel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(**)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URL para onde o comprador será redirecionado ao cancelar o pagamento.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item_id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Código do produto.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200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name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Nome do produto.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currency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Código de moeda. Para o Brasil deve ser “REA”.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price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Preço do produto.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shipping_cost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Custo de envio.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--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8F682E">
        <w:trPr>
          <w:trHeight w:hRule="exact" w:val="378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ship_cost_mode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Modo de envio.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--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op_retira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Opção de retirada pessoal.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--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</w:t>
            </w:r>
          </w:p>
        </w:tc>
      </w:tr>
      <w:tr w:rsidR="00DA2433" w:rsidRPr="00BC2A89" w:rsidTr="008F682E">
        <w:trPr>
          <w:trHeight w:hRule="exact" w:val="607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extra_part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Código de referência (Ex: Número de ordem do pedido do carrinho de compras).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600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cart_cep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Código do CEP do comprador.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Número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30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cart_street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Endereço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200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cart_number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Número da residência do comprador.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cart_complement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Complemento do endereço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20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cart_phone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Telefone.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20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cart_district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Bairro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cart_city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Cidade do comprador.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cart_state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Estado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50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cart_name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Nome do comprador.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30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cart_surname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Sobrenome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30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cart_email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E-mail do comprador.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  <w:tr w:rsidR="00DA2433" w:rsidRPr="00BC2A89" w:rsidTr="008F682E">
        <w:trPr>
          <w:trHeight w:hRule="exact" w:val="284"/>
        </w:trPr>
        <w:tc>
          <w:tcPr>
            <w:tcW w:w="165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cart_doc_nbr</w:t>
            </w:r>
          </w:p>
        </w:tc>
        <w:tc>
          <w:tcPr>
            <w:tcW w:w="4962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CPF do comprador.</w:t>
            </w:r>
          </w:p>
        </w:tc>
        <w:tc>
          <w:tcPr>
            <w:tcW w:w="132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60</w:t>
            </w:r>
          </w:p>
        </w:tc>
      </w:tr>
      <w:tr w:rsidR="00DA2433" w:rsidRPr="00BC2A89" w:rsidTr="008F682E">
        <w:trPr>
          <w:trHeight w:hRule="exact" w:val="549"/>
        </w:trPr>
        <w:tc>
          <w:tcPr>
            <w:tcW w:w="165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seller_op_id  </w:t>
            </w:r>
            <w:r w:rsidRPr="00BC2A89">
              <w:rPr>
                <w:b/>
                <w:bCs/>
                <w:noProof/>
                <w:sz w:val="18"/>
                <w:szCs w:val="14"/>
                <w:vertAlign w:val="superscript"/>
                <w:lang w:eastAsia="pt-BR"/>
              </w:rPr>
              <w:t>(***)</w:t>
            </w:r>
          </w:p>
        </w:tc>
        <w:tc>
          <w:tcPr>
            <w:tcW w:w="4962" w:type="dxa"/>
            <w:shd w:val="pct5" w:color="000000" w:fill="FFFFFF"/>
            <w:vAlign w:val="center"/>
          </w:tcPr>
          <w:p w:rsidR="00DA2433" w:rsidRPr="008F682E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8F682E">
              <w:rPr>
                <w:noProof/>
                <w:sz w:val="18"/>
                <w:szCs w:val="14"/>
                <w:lang w:eastAsia="pt-BR"/>
              </w:rPr>
              <w:t>Código de referência. Deve ser único, dado que é necessário para definir uma operação de forma unívoca.</w:t>
            </w:r>
          </w:p>
        </w:tc>
        <w:tc>
          <w:tcPr>
            <w:tcW w:w="132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8F682E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</w:tbl>
    <w:p w:rsidR="00DA2433" w:rsidRPr="00BC2A89" w:rsidRDefault="00DA2433" w:rsidP="005B7699">
      <w:pPr>
        <w:rPr>
          <w:noProof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01"/>
        <w:gridCol w:w="7543"/>
      </w:tblGrid>
      <w:tr w:rsidR="00DA2433" w:rsidRPr="00785393" w:rsidTr="00981CCF">
        <w:trPr>
          <w:trHeight w:val="992"/>
        </w:trPr>
        <w:tc>
          <w:tcPr>
            <w:tcW w:w="1101" w:type="dxa"/>
            <w:tcBorders>
              <w:right w:val="single" w:sz="4" w:space="0" w:color="auto"/>
            </w:tcBorders>
          </w:tcPr>
          <w:p w:rsidR="00DA2433" w:rsidRDefault="00DA2433" w:rsidP="00037112">
            <w:pPr>
              <w:rPr>
                <w:noProof/>
                <w:sz w:val="20"/>
                <w:szCs w:val="20"/>
                <w:lang w:eastAsia="pt-BR"/>
              </w:rPr>
            </w:pPr>
          </w:p>
          <w:p w:rsidR="00DA2433" w:rsidRPr="00BC2A89" w:rsidRDefault="00DA2433" w:rsidP="00037112">
            <w:pPr>
              <w:rPr>
                <w:sz w:val="20"/>
                <w:szCs w:val="20"/>
              </w:rPr>
            </w:pPr>
            <w:r w:rsidRPr="000900F7">
              <w:rPr>
                <w:noProof/>
                <w:sz w:val="20"/>
                <w:szCs w:val="20"/>
                <w:lang w:eastAsia="pt-BR"/>
              </w:rPr>
              <w:pict>
                <v:shape id="Imagem 13" o:spid="_x0000_i1036" type="#_x0000_t75" style="width:37.5pt;height:36.75pt;visibility:visible">
                  <v:imagedata r:id="rId23" o:title=""/>
                </v:shape>
              </w:pict>
            </w:r>
          </w:p>
          <w:p w:rsidR="00DA2433" w:rsidRDefault="00DA2433" w:rsidP="00037112">
            <w:pPr>
              <w:rPr>
                <w:noProof/>
                <w:sz w:val="20"/>
                <w:szCs w:val="20"/>
                <w:lang w:eastAsia="pt-BR"/>
              </w:rPr>
            </w:pPr>
            <w:r w:rsidRPr="000900F7">
              <w:rPr>
                <w:noProof/>
                <w:sz w:val="20"/>
                <w:szCs w:val="20"/>
                <w:lang w:eastAsia="pt-BR"/>
              </w:rPr>
              <w:pict>
                <v:shape id="Imagem 14" o:spid="_x0000_i1037" type="#_x0000_t75" style="width:37.5pt;height:36.75pt;visibility:visible">
                  <v:imagedata r:id="rId23" o:title=""/>
                </v:shape>
              </w:pict>
            </w:r>
          </w:p>
          <w:p w:rsidR="00DA2433" w:rsidRDefault="00DA2433" w:rsidP="00037112">
            <w:pPr>
              <w:rPr>
                <w:noProof/>
                <w:sz w:val="20"/>
                <w:szCs w:val="20"/>
                <w:lang w:eastAsia="pt-BR"/>
              </w:rPr>
            </w:pPr>
          </w:p>
          <w:p w:rsidR="00DA2433" w:rsidRPr="00BC2A89" w:rsidRDefault="00DA2433" w:rsidP="00037112">
            <w:pPr>
              <w:rPr>
                <w:sz w:val="20"/>
                <w:szCs w:val="20"/>
              </w:rPr>
            </w:pPr>
            <w:r w:rsidRPr="000900F7">
              <w:rPr>
                <w:noProof/>
                <w:sz w:val="20"/>
                <w:szCs w:val="20"/>
                <w:lang w:eastAsia="pt-BR"/>
              </w:rPr>
              <w:pict>
                <v:shape id="Imagem 30" o:spid="_x0000_i1038" type="#_x0000_t75" style="width:37.5pt;height:36.75pt;visibility:visible">
                  <v:imagedata r:id="rId23" o:title=""/>
                </v:shape>
              </w:pict>
            </w:r>
          </w:p>
        </w:tc>
        <w:tc>
          <w:tcPr>
            <w:tcW w:w="7543" w:type="dxa"/>
            <w:tcBorders>
              <w:left w:val="single" w:sz="4" w:space="0" w:color="auto"/>
            </w:tcBorders>
          </w:tcPr>
          <w:p w:rsidR="00DA2433" w:rsidRPr="00BC2A89" w:rsidRDefault="00DA2433" w:rsidP="00037112">
            <w:pPr>
              <w:rPr>
                <w:noProof/>
                <w:sz w:val="2"/>
                <w:szCs w:val="20"/>
                <w:lang w:eastAsia="pt-BR"/>
              </w:rPr>
            </w:pPr>
          </w:p>
          <w:p w:rsidR="00DA2433" w:rsidRPr="00BC2A89" w:rsidRDefault="00DA2433" w:rsidP="00D064B1">
            <w:pPr>
              <w:jc w:val="both"/>
              <w:rPr>
                <w:sz w:val="20"/>
                <w:szCs w:val="20"/>
              </w:rPr>
            </w:pPr>
            <w:r w:rsidRPr="00BC2A89">
              <w:rPr>
                <w:noProof/>
                <w:sz w:val="20"/>
                <w:szCs w:val="20"/>
                <w:lang w:eastAsia="pt-BR"/>
              </w:rPr>
              <w:t xml:space="preserve">(*) Lembre-se que os parâmetros “acc_id” e “enc” não devem ser modificados. Eles devem conter seu código de usuario e código validador de segurança respectivamente. Caso o HTML seja gerado dinamicamente, estes dados podem ser conseguidos na conta do vendedor </w:t>
            </w:r>
            <w:r w:rsidRPr="00BC2A89">
              <w:rPr>
                <w:sz w:val="20"/>
                <w:szCs w:val="20"/>
              </w:rPr>
              <w:t>no MercadoPago, na aba de “Ferramentas para o seu site”, no menu “Dados de seu Carrinho”, conforme indicados na Figura da página 15.</w:t>
            </w:r>
          </w:p>
          <w:p w:rsidR="00DA2433" w:rsidRPr="00BC2A89" w:rsidRDefault="00DA2433" w:rsidP="00D064B1">
            <w:pPr>
              <w:jc w:val="both"/>
              <w:rPr>
                <w:sz w:val="20"/>
                <w:szCs w:val="20"/>
              </w:rPr>
            </w:pPr>
            <w:r w:rsidRPr="00BC2A89">
              <w:rPr>
                <w:sz w:val="20"/>
                <w:szCs w:val="20"/>
              </w:rPr>
              <w:t>(**) O preenchimento destes campos é muito importante para melhorar a experiência do comprador, dado que estes campos determinarão para onde o comprador será redirecionado. Caso contrário, o comprador não será redirecionado a lugar nenhum.</w:t>
            </w:r>
          </w:p>
          <w:p w:rsidR="00DA2433" w:rsidRPr="00BC2A89" w:rsidRDefault="00DA2433" w:rsidP="0037103B">
            <w:pPr>
              <w:rPr>
                <w:noProof/>
                <w:sz w:val="4"/>
                <w:szCs w:val="20"/>
                <w:lang w:eastAsia="pt-BR"/>
              </w:rPr>
            </w:pPr>
          </w:p>
          <w:p w:rsidR="00DA2433" w:rsidRPr="00981CCF" w:rsidRDefault="00DA2433" w:rsidP="00D064B1">
            <w:pPr>
              <w:jc w:val="both"/>
              <w:rPr>
                <w:noProof/>
                <w:sz w:val="16"/>
                <w:szCs w:val="16"/>
                <w:lang w:eastAsia="pt-BR"/>
              </w:rPr>
            </w:pPr>
            <w:r w:rsidRPr="00BC2A89">
              <w:rPr>
                <w:noProof/>
                <w:sz w:val="20"/>
                <w:szCs w:val="20"/>
                <w:lang w:eastAsia="pt-BR"/>
              </w:rPr>
              <w:t>(***) O “seller_op_id” é único e será definido pelo vendedor. A importância deste parâmetro sera abordada mais a frente.</w:t>
            </w:r>
          </w:p>
        </w:tc>
      </w:tr>
    </w:tbl>
    <w:p w:rsidR="00DA2433" w:rsidRDefault="00DA2433" w:rsidP="0037103B">
      <w:pPr>
        <w:outlineLvl w:val="0"/>
        <w:rPr>
          <w:b/>
          <w:sz w:val="24"/>
          <w:szCs w:val="24"/>
          <w:u w:val="single"/>
        </w:rPr>
      </w:pPr>
    </w:p>
    <w:p w:rsidR="00DA2433" w:rsidRPr="00785393" w:rsidRDefault="00DA2433" w:rsidP="00AD4AAB">
      <w:pPr>
        <w:pStyle w:val="Subtitle"/>
        <w:spacing w:before="240"/>
        <w:rPr>
          <w:bCs/>
          <w:lang w:val="pt-BR"/>
        </w:rPr>
      </w:pPr>
      <w:bookmarkStart w:id="21" w:name="_Toc275951717"/>
      <w:r w:rsidRPr="00785393">
        <w:rPr>
          <w:bCs/>
          <w:lang w:val="pt-BR"/>
        </w:rPr>
        <w:t>Etapa 7</w:t>
      </w:r>
      <w:bookmarkEnd w:id="21"/>
    </w:p>
    <w:p w:rsidR="00DA2433" w:rsidRPr="00785393" w:rsidRDefault="00DA2433" w:rsidP="00AD4AAB">
      <w:pPr>
        <w:rPr>
          <w:b/>
          <w:bCs/>
          <w:sz w:val="24"/>
          <w:szCs w:val="24"/>
        </w:rPr>
      </w:pPr>
      <w:bookmarkStart w:id="22" w:name="_Toc275951718"/>
      <w:r w:rsidRPr="00785393">
        <w:rPr>
          <w:b/>
          <w:bCs/>
          <w:sz w:val="24"/>
          <w:szCs w:val="24"/>
        </w:rPr>
        <w:t>Insira o código HTML do botão no seu site</w:t>
      </w:r>
      <w:bookmarkEnd w:id="22"/>
    </w:p>
    <w:p w:rsidR="00DA2433" w:rsidRDefault="00DA2433" w:rsidP="00677960">
      <w:pPr>
        <w:rPr>
          <w:b/>
          <w:sz w:val="24"/>
          <w:szCs w:val="24"/>
          <w:u w:val="single"/>
        </w:rPr>
      </w:pPr>
      <w:r w:rsidRPr="009856CB">
        <w:rPr>
          <w:sz w:val="24"/>
          <w:szCs w:val="24"/>
        </w:rPr>
        <w:t>Agora você est</w:t>
      </w:r>
      <w:r>
        <w:rPr>
          <w:sz w:val="24"/>
          <w:szCs w:val="24"/>
        </w:rPr>
        <w:t>á pronto para inserir</w:t>
      </w:r>
      <w:r w:rsidRPr="009856CB">
        <w:rPr>
          <w:sz w:val="24"/>
          <w:szCs w:val="24"/>
        </w:rPr>
        <w:t xml:space="preserve"> o código HTML </w:t>
      </w:r>
      <w:r>
        <w:rPr>
          <w:sz w:val="24"/>
          <w:szCs w:val="24"/>
        </w:rPr>
        <w:t>em seu site</w:t>
      </w:r>
      <w:r w:rsidRPr="009856CB">
        <w:rPr>
          <w:sz w:val="24"/>
          <w:szCs w:val="24"/>
        </w:rPr>
        <w:t>. Apenas copie e cole o código onde você quiser.</w:t>
      </w:r>
    </w:p>
    <w:p w:rsidR="00DA2433" w:rsidRPr="00AD4AAB" w:rsidRDefault="00DA2433" w:rsidP="00BE47C7">
      <w:pPr>
        <w:pStyle w:val="Heading1"/>
        <w:jc w:val="both"/>
        <w:rPr>
          <w:sz w:val="32"/>
          <w:szCs w:val="32"/>
          <w:lang w:val="pt-BR"/>
        </w:rPr>
      </w:pPr>
      <w:r>
        <w:rPr>
          <w:sz w:val="40"/>
          <w:szCs w:val="40"/>
          <w:lang w:val="pt-BR"/>
        </w:rPr>
        <w:br w:type="page"/>
      </w:r>
      <w:bookmarkStart w:id="23" w:name="_Toc275951719"/>
      <w:bookmarkStart w:id="24" w:name="_Toc275952483"/>
      <w:bookmarkStart w:id="25" w:name="_Toc278460398"/>
      <w:r w:rsidRPr="00BE47C7">
        <w:rPr>
          <w:sz w:val="44"/>
          <w:szCs w:val="32"/>
          <w:lang w:val="pt-BR"/>
        </w:rPr>
        <w:t>Capítulo 3 – Localizando seu código de usuário e código de loja</w:t>
      </w:r>
      <w:bookmarkEnd w:id="23"/>
      <w:bookmarkEnd w:id="24"/>
      <w:bookmarkEnd w:id="25"/>
    </w:p>
    <w:p w:rsidR="00DA2433" w:rsidRDefault="00DA2433" w:rsidP="00E91AD9">
      <w:pPr>
        <w:jc w:val="both"/>
        <w:rPr>
          <w:sz w:val="24"/>
          <w:szCs w:val="24"/>
        </w:rPr>
      </w:pPr>
      <w:r>
        <w:rPr>
          <w:sz w:val="24"/>
          <w:szCs w:val="24"/>
        </w:rPr>
        <w:t>Localizar o código de usuário e o código da loja é fundamental para que o código do botão seja personalizado ou replicado com sucesso.</w:t>
      </w:r>
    </w:p>
    <w:p w:rsidR="00DA2433" w:rsidRPr="009719CA" w:rsidRDefault="00DA2433" w:rsidP="00AD4AAB">
      <w:pPr>
        <w:pStyle w:val="Subtitle"/>
        <w:spacing w:before="240"/>
        <w:rPr>
          <w:bCs/>
          <w:lang w:val="pt-BR"/>
        </w:rPr>
      </w:pPr>
      <w:bookmarkStart w:id="26" w:name="_Toc275951720"/>
      <w:r w:rsidRPr="009719CA">
        <w:rPr>
          <w:bCs/>
          <w:lang w:val="pt-BR"/>
        </w:rPr>
        <w:t>Etapa 1</w:t>
      </w:r>
      <w:bookmarkEnd w:id="26"/>
    </w:p>
    <w:p w:rsidR="00DA2433" w:rsidRPr="00BA6089" w:rsidRDefault="00DA2433" w:rsidP="00E91AD9">
      <w:pPr>
        <w:jc w:val="both"/>
        <w:rPr>
          <w:sz w:val="24"/>
          <w:szCs w:val="24"/>
        </w:rPr>
      </w:pPr>
      <w:r>
        <w:rPr>
          <w:sz w:val="24"/>
          <w:szCs w:val="24"/>
        </w:rPr>
        <w:t>Para localizar o código de usuário e código da loja é necessário ter feito login no MercadoPago. Para isso, acesse o site do MercadoPago e informe o seu e-mail e senha de acesso.</w:t>
      </w:r>
    </w:p>
    <w:p w:rsidR="00DA2433" w:rsidRDefault="00DA2433" w:rsidP="00534A55">
      <w:pPr>
        <w:jc w:val="center"/>
        <w:rPr>
          <w:sz w:val="24"/>
          <w:szCs w:val="24"/>
        </w:rPr>
      </w:pPr>
      <w:r w:rsidRPr="000900F7">
        <w:rPr>
          <w:noProof/>
          <w:sz w:val="24"/>
          <w:szCs w:val="24"/>
          <w:lang w:eastAsia="pt-BR"/>
        </w:rPr>
        <w:pict>
          <v:shape id="Objeto 1" o:spid="_x0000_i1039" type="#_x0000_t75" style="width:426pt;height:105pt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">
            <v:imagedata r:id="rId24" o:title="" croptop="-316f" cropbottom="-537f" cropright="-38f"/>
            <o:lock v:ext="edit" aspectratio="f"/>
          </v:shape>
        </w:pict>
      </w:r>
    </w:p>
    <w:p w:rsidR="00DA2433" w:rsidRPr="00785393" w:rsidRDefault="00DA2433" w:rsidP="00AD4AAB">
      <w:pPr>
        <w:pStyle w:val="Subtitle"/>
        <w:spacing w:before="240"/>
        <w:rPr>
          <w:bCs/>
          <w:lang w:val="pt-BR"/>
        </w:rPr>
      </w:pPr>
      <w:bookmarkStart w:id="27" w:name="_Toc275951721"/>
      <w:r w:rsidRPr="00785393">
        <w:rPr>
          <w:bCs/>
          <w:lang w:val="pt-BR"/>
        </w:rPr>
        <w:t>Etapa 2</w:t>
      </w:r>
      <w:bookmarkEnd w:id="27"/>
    </w:p>
    <w:p w:rsidR="00DA2433" w:rsidRPr="009A4633" w:rsidRDefault="00DA2433" w:rsidP="005B7699">
      <w:pPr>
        <w:rPr>
          <w:sz w:val="16"/>
          <w:szCs w:val="16"/>
        </w:rPr>
      </w:pPr>
      <w:r>
        <w:rPr>
          <w:sz w:val="24"/>
          <w:szCs w:val="24"/>
        </w:rPr>
        <w:t xml:space="preserve">Na </w:t>
      </w:r>
      <w:r w:rsidRPr="00915FC5">
        <w:rPr>
          <w:sz w:val="24"/>
          <w:szCs w:val="24"/>
        </w:rPr>
        <w:t xml:space="preserve">seção ‘Ferramentas para o seu site’, clique em </w:t>
      </w:r>
      <w:r w:rsidRPr="00915FC5">
        <w:rPr>
          <w:b/>
          <w:i/>
          <w:sz w:val="24"/>
          <w:szCs w:val="24"/>
        </w:rPr>
        <w:t>Código do botão comprar agora</w:t>
      </w:r>
      <w:r>
        <w:rPr>
          <w:sz w:val="24"/>
          <w:szCs w:val="24"/>
        </w:rPr>
        <w:t xml:space="preserve"> </w:t>
      </w:r>
    </w:p>
    <w:p w:rsidR="00DA2433" w:rsidRDefault="00DA2433" w:rsidP="00534A55">
      <w:pPr>
        <w:jc w:val="center"/>
        <w:rPr>
          <w:sz w:val="24"/>
          <w:szCs w:val="24"/>
          <w:lang w:val="en-US"/>
        </w:rPr>
      </w:pPr>
      <w:r w:rsidRPr="000900F7">
        <w:rPr>
          <w:noProof/>
          <w:sz w:val="24"/>
          <w:szCs w:val="24"/>
          <w:lang w:eastAsia="pt-BR"/>
        </w:rPr>
        <w:pict>
          <v:shape id="Imagem 37" o:spid="_x0000_i1040" type="#_x0000_t75" alt="codigo.JPG" style="width:447.75pt;height:207.75pt;visibility:visible">
            <v:imagedata r:id="rId25" o:title=""/>
          </v:shape>
        </w:pict>
      </w:r>
    </w:p>
    <w:p w:rsidR="00DA2433" w:rsidRPr="009A4633" w:rsidRDefault="00DA2433" w:rsidP="008F682E">
      <w:pPr>
        <w:rPr>
          <w:sz w:val="16"/>
          <w:szCs w:val="16"/>
        </w:rPr>
      </w:pPr>
      <w:r w:rsidRPr="008F682E">
        <w:rPr>
          <w:sz w:val="24"/>
          <w:szCs w:val="24"/>
        </w:rPr>
        <w:t>Depois, localize na página o link</w:t>
      </w:r>
      <w:r w:rsidRPr="008F682E">
        <w:rPr>
          <w:b/>
          <w:sz w:val="24"/>
          <w:szCs w:val="24"/>
        </w:rPr>
        <w:t xml:space="preserve"> Número da conta </w:t>
      </w:r>
      <w:r w:rsidRPr="008F682E">
        <w:rPr>
          <w:sz w:val="24"/>
          <w:szCs w:val="24"/>
        </w:rPr>
        <w:t>ou</w:t>
      </w:r>
      <w:r w:rsidRPr="008F682E">
        <w:rPr>
          <w:b/>
          <w:sz w:val="24"/>
          <w:szCs w:val="24"/>
        </w:rPr>
        <w:t xml:space="preserve"> Código validador de segurança</w:t>
      </w:r>
      <w:r w:rsidRPr="008F682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DA2433" w:rsidRPr="008F682E" w:rsidRDefault="00DA2433" w:rsidP="00534A55">
      <w:pPr>
        <w:jc w:val="center"/>
        <w:rPr>
          <w:sz w:val="24"/>
          <w:szCs w:val="24"/>
        </w:rPr>
      </w:pPr>
    </w:p>
    <w:p w:rsidR="00DA2433" w:rsidRDefault="00DA2433" w:rsidP="00534A55">
      <w:pPr>
        <w:jc w:val="center"/>
        <w:rPr>
          <w:sz w:val="24"/>
          <w:szCs w:val="24"/>
          <w:lang w:val="en-US"/>
        </w:rPr>
      </w:pPr>
      <w:r w:rsidRPr="000900F7">
        <w:rPr>
          <w:noProof/>
          <w:sz w:val="24"/>
          <w:szCs w:val="24"/>
          <w:lang w:eastAsia="pt-BR"/>
        </w:rPr>
        <w:pict>
          <v:shape id="_x0000_i1041" type="#_x0000_t75" style="width:337.5pt;height:161.25pt;visibility:visible">
            <v:imagedata r:id="rId26" o:title=""/>
          </v:shape>
        </w:pict>
      </w:r>
    </w:p>
    <w:p w:rsidR="00DA2433" w:rsidRDefault="00DA2433" w:rsidP="008F682E">
      <w:pPr>
        <w:rPr>
          <w:sz w:val="24"/>
          <w:szCs w:val="24"/>
        </w:rPr>
      </w:pPr>
      <w:r w:rsidRPr="008F682E">
        <w:rPr>
          <w:sz w:val="24"/>
          <w:szCs w:val="24"/>
        </w:rPr>
        <w:t>Que permitirá ter acesso a estas informaç</w:t>
      </w:r>
      <w:r>
        <w:rPr>
          <w:sz w:val="24"/>
          <w:szCs w:val="24"/>
        </w:rPr>
        <w:t>ões exclusivas do Cliente MercadoPago.</w:t>
      </w:r>
    </w:p>
    <w:p w:rsidR="00DA2433" w:rsidRPr="00B74CE2" w:rsidRDefault="00DA2433" w:rsidP="00534A55">
      <w:pPr>
        <w:jc w:val="center"/>
        <w:rPr>
          <w:sz w:val="24"/>
          <w:szCs w:val="24"/>
          <w:lang w:val="en-US"/>
        </w:rPr>
      </w:pPr>
      <w:r w:rsidRPr="00C001E9">
        <w:rPr>
          <w:noProof/>
          <w:lang w:eastAsia="pt-BR"/>
        </w:rPr>
        <w:pict>
          <v:shape id="_x0000_i1042" type="#_x0000_t75" style="width:393.75pt;height:148.5pt;visibility:visible">
            <v:imagedata r:id="rId27" o:title=""/>
          </v:shape>
        </w:pict>
      </w:r>
    </w:p>
    <w:p w:rsidR="00DA2433" w:rsidRPr="009A4633" w:rsidRDefault="00DA2433" w:rsidP="004A77AF">
      <w:pPr>
        <w:jc w:val="both"/>
        <w:rPr>
          <w:b/>
          <w:sz w:val="24"/>
          <w:szCs w:val="24"/>
          <w:u w:val="single"/>
        </w:rPr>
      </w:pPr>
      <w:r w:rsidRPr="009A4633">
        <w:rPr>
          <w:b/>
          <w:sz w:val="24"/>
          <w:szCs w:val="24"/>
          <w:u w:val="single"/>
        </w:rPr>
        <w:t>Parâmetro 1 – Número da Conta</w:t>
      </w:r>
    </w:p>
    <w:p w:rsidR="00DA2433" w:rsidRPr="00906FC9" w:rsidRDefault="00DA2433" w:rsidP="004A77AF">
      <w:pPr>
        <w:spacing w:after="0" w:line="240" w:lineRule="auto"/>
        <w:rPr>
          <w:sz w:val="24"/>
          <w:szCs w:val="24"/>
          <w:lang w:val="en-US"/>
        </w:rPr>
      </w:pPr>
      <w:r w:rsidRPr="00906FC9">
        <w:rPr>
          <w:sz w:val="24"/>
          <w:szCs w:val="24"/>
          <w:lang w:val="en-US"/>
        </w:rPr>
        <w:t>&lt;input type="hidden" name="acc_id" value="999999999"&gt;</w:t>
      </w:r>
    </w:p>
    <w:p w:rsidR="00DA2433" w:rsidRPr="00906FC9" w:rsidRDefault="00DA2433" w:rsidP="004A77AF">
      <w:pPr>
        <w:jc w:val="both"/>
        <w:rPr>
          <w:sz w:val="24"/>
          <w:szCs w:val="24"/>
          <w:lang w:val="en-US"/>
        </w:rPr>
      </w:pPr>
    </w:p>
    <w:p w:rsidR="00DA2433" w:rsidRPr="004A77AF" w:rsidRDefault="00DA2433" w:rsidP="004A77AF">
      <w:pPr>
        <w:jc w:val="both"/>
        <w:rPr>
          <w:sz w:val="24"/>
          <w:szCs w:val="24"/>
        </w:rPr>
      </w:pPr>
      <w:r w:rsidRPr="004A77AF">
        <w:rPr>
          <w:sz w:val="24"/>
          <w:szCs w:val="24"/>
        </w:rPr>
        <w:t xml:space="preserve">O parâmetro </w:t>
      </w:r>
      <w:r>
        <w:rPr>
          <w:sz w:val="24"/>
          <w:szCs w:val="24"/>
        </w:rPr>
        <w:t>“</w:t>
      </w:r>
      <w:r w:rsidRPr="004A77AF">
        <w:rPr>
          <w:i/>
          <w:sz w:val="24"/>
          <w:szCs w:val="24"/>
        </w:rPr>
        <w:t>acc_id</w:t>
      </w:r>
      <w:r w:rsidRPr="004A77AF">
        <w:rPr>
          <w:sz w:val="24"/>
          <w:szCs w:val="24"/>
        </w:rPr>
        <w:t>” refere</w:t>
      </w:r>
      <w:r>
        <w:rPr>
          <w:sz w:val="24"/>
          <w:szCs w:val="24"/>
        </w:rPr>
        <w:t>-se</w:t>
      </w:r>
      <w:r w:rsidRPr="004A77AF">
        <w:rPr>
          <w:sz w:val="24"/>
          <w:szCs w:val="24"/>
        </w:rPr>
        <w:t xml:space="preserve"> ao código de usuário </w:t>
      </w:r>
      <w:r>
        <w:rPr>
          <w:sz w:val="24"/>
          <w:szCs w:val="24"/>
        </w:rPr>
        <w:t xml:space="preserve">na plataforma </w:t>
      </w:r>
      <w:r w:rsidRPr="004A77AF">
        <w:rPr>
          <w:sz w:val="24"/>
          <w:szCs w:val="24"/>
        </w:rPr>
        <w:t xml:space="preserve">MercadoPago. </w:t>
      </w:r>
      <w:r>
        <w:rPr>
          <w:sz w:val="24"/>
          <w:szCs w:val="24"/>
        </w:rPr>
        <w:t>Assim</w:t>
      </w:r>
      <w:r w:rsidRPr="004A77AF">
        <w:rPr>
          <w:sz w:val="24"/>
          <w:szCs w:val="24"/>
        </w:rPr>
        <w:t>, mesmo que o botão seja personalizado, este parâmetro deverá sempre se manter idêntico</w:t>
      </w:r>
      <w:r>
        <w:rPr>
          <w:sz w:val="24"/>
          <w:szCs w:val="24"/>
        </w:rPr>
        <w:t xml:space="preserve"> ao número informado em sua conta</w:t>
      </w:r>
      <w:r w:rsidRPr="004A77AF">
        <w:rPr>
          <w:sz w:val="24"/>
          <w:szCs w:val="24"/>
        </w:rPr>
        <w:t>.</w:t>
      </w:r>
    </w:p>
    <w:p w:rsidR="00DA2433" w:rsidRPr="00B74CE2" w:rsidRDefault="00DA2433" w:rsidP="004A77AF">
      <w:pPr>
        <w:jc w:val="both"/>
        <w:rPr>
          <w:b/>
          <w:sz w:val="24"/>
          <w:szCs w:val="24"/>
          <w:u w:val="single"/>
        </w:rPr>
      </w:pPr>
      <w:r w:rsidRPr="00B74CE2">
        <w:rPr>
          <w:b/>
          <w:sz w:val="24"/>
          <w:szCs w:val="24"/>
          <w:u w:val="single"/>
        </w:rPr>
        <w:t>Parâmetro 2</w:t>
      </w:r>
      <w:r>
        <w:rPr>
          <w:b/>
          <w:sz w:val="24"/>
          <w:szCs w:val="24"/>
          <w:u w:val="single"/>
        </w:rPr>
        <w:t xml:space="preserve"> – Código validador de segurança</w:t>
      </w:r>
    </w:p>
    <w:p w:rsidR="00DA2433" w:rsidRPr="00B74CE2" w:rsidRDefault="00DA2433" w:rsidP="004A77AF">
      <w:pPr>
        <w:spacing w:after="0" w:line="240" w:lineRule="auto"/>
        <w:rPr>
          <w:sz w:val="24"/>
          <w:szCs w:val="24"/>
        </w:rPr>
      </w:pPr>
      <w:r w:rsidRPr="00B74CE2">
        <w:rPr>
          <w:sz w:val="24"/>
          <w:szCs w:val="24"/>
        </w:rPr>
        <w:t xml:space="preserve"> &lt;input type="hidden" name="enc" value="</w:t>
      </w:r>
      <w:r w:rsidRPr="00B74CE2">
        <w:rPr>
          <w:color w:val="FF0000"/>
          <w:sz w:val="18"/>
          <w:szCs w:val="18"/>
        </w:rPr>
        <w:t xml:space="preserve"> </w:t>
      </w:r>
      <w:r w:rsidRPr="00B74CE2">
        <w:rPr>
          <w:sz w:val="18"/>
          <w:szCs w:val="18"/>
        </w:rPr>
        <w:t>xxxxxxxxxxxxxxxxxxxxxxxxxxxxxxxxxxxxxxx</w:t>
      </w:r>
      <w:r w:rsidRPr="00B74CE2">
        <w:rPr>
          <w:sz w:val="24"/>
          <w:szCs w:val="24"/>
        </w:rPr>
        <w:t xml:space="preserve"> "&gt;</w:t>
      </w:r>
    </w:p>
    <w:p w:rsidR="00DA2433" w:rsidRPr="00B74CE2" w:rsidRDefault="00DA2433" w:rsidP="004A77AF">
      <w:pPr>
        <w:jc w:val="both"/>
        <w:rPr>
          <w:sz w:val="24"/>
          <w:szCs w:val="24"/>
        </w:rPr>
      </w:pPr>
    </w:p>
    <w:p w:rsidR="00DA2433" w:rsidRDefault="00DA2433" w:rsidP="004A77AF">
      <w:pPr>
        <w:jc w:val="both"/>
        <w:rPr>
          <w:sz w:val="24"/>
          <w:szCs w:val="24"/>
        </w:rPr>
      </w:pPr>
      <w:r w:rsidRPr="004A77AF">
        <w:rPr>
          <w:sz w:val="24"/>
          <w:szCs w:val="24"/>
        </w:rPr>
        <w:t xml:space="preserve">O parâmetro </w:t>
      </w:r>
      <w:r>
        <w:rPr>
          <w:sz w:val="24"/>
          <w:szCs w:val="24"/>
        </w:rPr>
        <w:t>“</w:t>
      </w:r>
      <w:r w:rsidRPr="004A77AF">
        <w:rPr>
          <w:i/>
          <w:sz w:val="24"/>
          <w:szCs w:val="24"/>
        </w:rPr>
        <w:t>enc</w:t>
      </w:r>
      <w:r>
        <w:rPr>
          <w:sz w:val="24"/>
          <w:szCs w:val="24"/>
        </w:rPr>
        <w:t>”</w:t>
      </w:r>
      <w:r w:rsidRPr="004A77AF">
        <w:rPr>
          <w:sz w:val="24"/>
          <w:szCs w:val="24"/>
        </w:rPr>
        <w:t xml:space="preserve"> refere</w:t>
      </w:r>
      <w:r>
        <w:rPr>
          <w:sz w:val="24"/>
          <w:szCs w:val="24"/>
        </w:rPr>
        <w:t>-</w:t>
      </w:r>
      <w:r w:rsidRPr="004A77AF">
        <w:rPr>
          <w:sz w:val="24"/>
          <w:szCs w:val="24"/>
        </w:rPr>
        <w:t>se ao código de</w:t>
      </w:r>
      <w:r>
        <w:rPr>
          <w:sz w:val="24"/>
          <w:szCs w:val="24"/>
        </w:rPr>
        <w:t xml:space="preserve"> loja de seu</w:t>
      </w:r>
      <w:r w:rsidRPr="004A77AF">
        <w:rPr>
          <w:sz w:val="24"/>
          <w:szCs w:val="24"/>
        </w:rPr>
        <w:t xml:space="preserve"> usuário </w:t>
      </w:r>
      <w:r>
        <w:rPr>
          <w:sz w:val="24"/>
          <w:szCs w:val="24"/>
        </w:rPr>
        <w:t>n</w:t>
      </w:r>
      <w:r w:rsidRPr="004A77AF">
        <w:rPr>
          <w:sz w:val="24"/>
          <w:szCs w:val="24"/>
        </w:rPr>
        <w:t>o MercadoPago. Des</w:t>
      </w:r>
      <w:r>
        <w:rPr>
          <w:sz w:val="24"/>
          <w:szCs w:val="24"/>
        </w:rPr>
        <w:t>s</w:t>
      </w:r>
      <w:r w:rsidRPr="004A77AF">
        <w:rPr>
          <w:sz w:val="24"/>
          <w:szCs w:val="24"/>
        </w:rPr>
        <w:t xml:space="preserve">a </w:t>
      </w:r>
      <w:r>
        <w:rPr>
          <w:sz w:val="24"/>
          <w:szCs w:val="24"/>
        </w:rPr>
        <w:t>forma</w:t>
      </w:r>
      <w:r w:rsidRPr="004A77AF">
        <w:rPr>
          <w:sz w:val="24"/>
          <w:szCs w:val="24"/>
        </w:rPr>
        <w:t>, mesmo que o botão seja personalizado, este parâmetro deverá sempre se manter idêntico</w:t>
      </w:r>
      <w:r>
        <w:rPr>
          <w:sz w:val="24"/>
          <w:szCs w:val="24"/>
        </w:rPr>
        <w:t xml:space="preserve"> ao número informado em sua conta</w:t>
      </w:r>
      <w:r w:rsidRPr="004A77AF">
        <w:rPr>
          <w:sz w:val="24"/>
          <w:szCs w:val="24"/>
        </w:rPr>
        <w:t>.</w:t>
      </w:r>
    </w:p>
    <w:p w:rsidR="00DA2433" w:rsidRPr="00E91AD9" w:rsidRDefault="00DA2433" w:rsidP="008F682E">
      <w:pPr>
        <w:jc w:val="both"/>
        <w:rPr>
          <w:sz w:val="40"/>
          <w:szCs w:val="40"/>
        </w:rPr>
      </w:pPr>
      <w:r w:rsidRPr="00DC7811">
        <w:rPr>
          <w:b/>
          <w:sz w:val="24"/>
          <w:szCs w:val="24"/>
        </w:rPr>
        <w:t>IMPORTANTE: L</w:t>
      </w:r>
      <w:r>
        <w:rPr>
          <w:b/>
          <w:sz w:val="24"/>
          <w:szCs w:val="24"/>
        </w:rPr>
        <w:t>embre-se que esses dados são de extrema relevância e devem ser mantidos em total sigilo. Não os compartilhe com ninguém.</w:t>
      </w:r>
    </w:p>
    <w:p w:rsidR="00DA2433" w:rsidRPr="009719CA" w:rsidRDefault="00DA2433" w:rsidP="005A5859">
      <w:pPr>
        <w:pStyle w:val="Heading1"/>
        <w:rPr>
          <w:lang w:val="pt-BR"/>
        </w:rPr>
      </w:pPr>
      <w:bookmarkStart w:id="28" w:name="_Toc275951722"/>
      <w:bookmarkStart w:id="29" w:name="_Toc275952484"/>
      <w:bookmarkStart w:id="30" w:name="_Toc278460399"/>
      <w:r w:rsidRPr="009719CA">
        <w:rPr>
          <w:lang w:val="pt-BR"/>
        </w:rPr>
        <w:t>Capítulo 4 – Integração Avançada</w:t>
      </w:r>
      <w:bookmarkEnd w:id="28"/>
      <w:bookmarkEnd w:id="29"/>
      <w:bookmarkEnd w:id="30"/>
    </w:p>
    <w:p w:rsidR="00DA2433" w:rsidRPr="00D11873" w:rsidRDefault="00DA2433" w:rsidP="00D11873">
      <w:pPr>
        <w:jc w:val="both"/>
      </w:pPr>
      <w:r>
        <w:t>Conforme o exposto no Capítulo 2, é</w:t>
      </w:r>
      <w:r w:rsidRPr="00D11873">
        <w:t xml:space="preserve"> possível customizar o </w:t>
      </w:r>
      <w:r>
        <w:t xml:space="preserve">código </w:t>
      </w:r>
      <w:r w:rsidRPr="00D11873">
        <w:t xml:space="preserve">HTML para </w:t>
      </w:r>
      <w:r>
        <w:t xml:space="preserve">a melhor </w:t>
      </w:r>
      <w:r w:rsidRPr="00D11873">
        <w:t>integra</w:t>
      </w:r>
      <w:r>
        <w:t>ção do seu site com</w:t>
      </w:r>
      <w:r w:rsidRPr="00D11873">
        <w:t xml:space="preserve"> o MercadoPago.</w:t>
      </w:r>
    </w:p>
    <w:p w:rsidR="00DA2433" w:rsidRDefault="00DA2433" w:rsidP="00D2148A">
      <w:pPr>
        <w:spacing w:line="240" w:lineRule="auto"/>
        <w:jc w:val="both"/>
      </w:pPr>
      <w:r>
        <w:t xml:space="preserve">Esta seção </w:t>
      </w:r>
      <w:r w:rsidRPr="00D11873">
        <w:t>mostrar</w:t>
      </w:r>
      <w:r>
        <w:t>á</w:t>
      </w:r>
      <w:r w:rsidRPr="00D11873">
        <w:t xml:space="preserve"> como </w:t>
      </w:r>
      <w:r>
        <w:t xml:space="preserve">obter </w:t>
      </w:r>
      <w:r w:rsidRPr="00D11873">
        <w:t>um código dinâmico, al</w:t>
      </w:r>
      <w:r>
        <w:t>é</w:t>
      </w:r>
      <w:r w:rsidRPr="00D11873">
        <w:t xml:space="preserve">m de explicar como o MercadoPago </w:t>
      </w:r>
      <w:r w:rsidRPr="003006CD">
        <w:t xml:space="preserve">informa o </w:t>
      </w:r>
      <w:r>
        <w:t>status de</w:t>
      </w:r>
      <w:r w:rsidRPr="003006CD">
        <w:t xml:space="preserve"> um pagamento.</w:t>
      </w:r>
    </w:p>
    <w:p w:rsidR="00DA2433" w:rsidRPr="00785393" w:rsidRDefault="00DA2433" w:rsidP="00AC1148">
      <w:pPr>
        <w:pStyle w:val="Subtitle"/>
        <w:jc w:val="both"/>
        <w:rPr>
          <w:lang w:val="pt-BR"/>
        </w:rPr>
      </w:pPr>
      <w:r w:rsidRPr="00785393">
        <w:rPr>
          <w:lang w:val="pt-BR"/>
        </w:rPr>
        <w:t>4.1 Informações para a comunicação do status do pagamento</w:t>
      </w:r>
    </w:p>
    <w:p w:rsidR="00DA2433" w:rsidRPr="008F682E" w:rsidRDefault="00DA2433" w:rsidP="008F682E">
      <w:pPr>
        <w:jc w:val="both"/>
        <w:rPr>
          <w:sz w:val="24"/>
          <w:szCs w:val="24"/>
        </w:rPr>
      </w:pPr>
      <w:r w:rsidRPr="008F682E">
        <w:rPr>
          <w:sz w:val="24"/>
          <w:szCs w:val="24"/>
        </w:rPr>
        <w:t xml:space="preserve">O MercadoPago oferece três possibilidades de comunicar o estado de um pagamento: </w:t>
      </w:r>
    </w:p>
    <w:p w:rsidR="00DA2433" w:rsidRPr="00893924" w:rsidRDefault="00DA2433" w:rsidP="008F682E">
      <w:pPr>
        <w:numPr>
          <w:ilvl w:val="0"/>
          <w:numId w:val="2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Uma resposta online</w:t>
      </w:r>
      <w:r w:rsidRPr="00893924">
        <w:rPr>
          <w:sz w:val="24"/>
          <w:szCs w:val="24"/>
          <w:lang w:val="en-US"/>
        </w:rPr>
        <w:t xml:space="preserve">, </w:t>
      </w:r>
    </w:p>
    <w:p w:rsidR="00DA2433" w:rsidRPr="00EB0FC4" w:rsidRDefault="00DA2433" w:rsidP="008F682E">
      <w:pPr>
        <w:numPr>
          <w:ilvl w:val="0"/>
          <w:numId w:val="22"/>
        </w:numPr>
        <w:jc w:val="both"/>
        <w:rPr>
          <w:sz w:val="24"/>
          <w:szCs w:val="24"/>
        </w:rPr>
      </w:pPr>
      <w:r w:rsidRPr="00EB0FC4">
        <w:rPr>
          <w:sz w:val="24"/>
          <w:szCs w:val="24"/>
        </w:rPr>
        <w:t xml:space="preserve">Uma resposta off-line,  </w:t>
      </w:r>
    </w:p>
    <w:p w:rsidR="00DA2433" w:rsidRPr="00EB0FC4" w:rsidRDefault="00DA2433" w:rsidP="008F682E">
      <w:pPr>
        <w:numPr>
          <w:ilvl w:val="0"/>
          <w:numId w:val="22"/>
        </w:numPr>
        <w:jc w:val="both"/>
        <w:rPr>
          <w:sz w:val="24"/>
          <w:szCs w:val="24"/>
        </w:rPr>
      </w:pPr>
      <w:r w:rsidRPr="00EB0FC4">
        <w:rPr>
          <w:sz w:val="24"/>
          <w:szCs w:val="24"/>
        </w:rPr>
        <w:t xml:space="preserve">Uma resposta ativada pelo vendedor (sonda). </w:t>
      </w:r>
    </w:p>
    <w:p w:rsidR="00DA2433" w:rsidRPr="00D11873" w:rsidRDefault="00DA2433" w:rsidP="00D11873">
      <w:pPr>
        <w:jc w:val="both"/>
        <w:rPr>
          <w:noProof/>
          <w:lang w:eastAsia="es-AR"/>
        </w:rPr>
      </w:pPr>
      <w:r w:rsidRPr="00D11873">
        <w:t xml:space="preserve">Para </w:t>
      </w:r>
      <w:r>
        <w:t>acessar estas consultas, o vendedor deve declarar em sua</w:t>
      </w:r>
      <w:r w:rsidRPr="00D11873">
        <w:t xml:space="preserve"> </w:t>
      </w:r>
      <w:r>
        <w:t>C</w:t>
      </w:r>
      <w:r w:rsidRPr="00D11873">
        <w:t xml:space="preserve">onta </w:t>
      </w:r>
      <w:r>
        <w:t>MercadoPago (‘Ferramentas para o seu site’  &gt;</w:t>
      </w:r>
      <w:r w:rsidRPr="00D11873">
        <w:t xml:space="preserve"> </w:t>
      </w:r>
      <w:r>
        <w:t>‘Biblioteca de Códigos’ &gt; ‘</w:t>
      </w:r>
      <w:r w:rsidRPr="00FA67D3">
        <w:t>Código do botão de compra</w:t>
      </w:r>
      <w:r>
        <w:t xml:space="preserve">’ &gt; </w:t>
      </w:r>
      <w:r w:rsidRPr="008F682E">
        <w:rPr>
          <w:sz w:val="24"/>
          <w:szCs w:val="24"/>
        </w:rPr>
        <w:t>link</w:t>
      </w:r>
      <w:r w:rsidRPr="008F682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‘</w:t>
      </w:r>
      <w:r w:rsidRPr="00FA67D3">
        <w:t>Número da conta</w:t>
      </w:r>
      <w:r>
        <w:t>’</w:t>
      </w:r>
      <w:r w:rsidRPr="00FA67D3">
        <w:t xml:space="preserve"> ou </w:t>
      </w:r>
      <w:r>
        <w:t>‘</w:t>
      </w:r>
      <w:r w:rsidRPr="00FA67D3">
        <w:t>Código validador de segurança</w:t>
      </w:r>
      <w:r>
        <w:t xml:space="preserve">’) as duas </w:t>
      </w:r>
      <w:r w:rsidRPr="00D11873">
        <w:t xml:space="preserve">URL </w:t>
      </w:r>
      <w:r>
        <w:t>de comunicação (online e off-line) que o MercadoPago utilizará para informar (método POST) os estados dos pagamentos, como mostrado na f</w:t>
      </w:r>
      <w:r w:rsidRPr="00D11873">
        <w:t xml:space="preserve">igura </w:t>
      </w:r>
      <w:r>
        <w:t>a seguir</w:t>
      </w:r>
      <w:r w:rsidRPr="00D11873">
        <w:t>.</w:t>
      </w:r>
    </w:p>
    <w:p w:rsidR="00DA2433" w:rsidRDefault="00DA2433" w:rsidP="00D11873">
      <w:pPr>
        <w:jc w:val="center"/>
        <w:rPr>
          <w:lang w:val="es-AR"/>
        </w:rPr>
      </w:pPr>
      <w:r w:rsidRPr="00C001E9">
        <w:rPr>
          <w:noProof/>
          <w:lang w:eastAsia="pt-BR"/>
        </w:rPr>
        <w:pict>
          <v:shape id="Imagem 4" o:spid="_x0000_i1043" type="#_x0000_t75" style="width:421.5pt;height:248.25pt;visibility:visible">
            <v:imagedata r:id="rId28" o:title=""/>
          </v:shape>
        </w:pict>
      </w:r>
    </w:p>
    <w:p w:rsidR="00DA2433" w:rsidRPr="007F7A81" w:rsidRDefault="00DA2433" w:rsidP="00D11873">
      <w:pPr>
        <w:jc w:val="center"/>
        <w:rPr>
          <w:color w:val="333333"/>
          <w:sz w:val="20"/>
          <w:szCs w:val="20"/>
        </w:rPr>
      </w:pPr>
      <w:r w:rsidRPr="007F7A81">
        <w:rPr>
          <w:b/>
          <w:color w:val="333333"/>
          <w:sz w:val="20"/>
          <w:szCs w:val="20"/>
        </w:rPr>
        <w:t>Figura</w:t>
      </w:r>
      <w:r>
        <w:rPr>
          <w:b/>
          <w:color w:val="333333"/>
          <w:sz w:val="20"/>
          <w:szCs w:val="20"/>
        </w:rPr>
        <w:t xml:space="preserve"> </w:t>
      </w:r>
      <w:r w:rsidRPr="007F7A81">
        <w:rPr>
          <w:b/>
          <w:color w:val="333333"/>
          <w:sz w:val="20"/>
          <w:szCs w:val="20"/>
        </w:rPr>
        <w:t>1</w:t>
      </w:r>
      <w:r w:rsidRPr="007F7A81">
        <w:rPr>
          <w:color w:val="333333"/>
          <w:sz w:val="20"/>
          <w:szCs w:val="20"/>
        </w:rPr>
        <w:t>: sonda_key, URL de resposta online e off-line na tela Dados de C</w:t>
      </w:r>
      <w:r>
        <w:rPr>
          <w:color w:val="333333"/>
          <w:sz w:val="20"/>
          <w:szCs w:val="20"/>
        </w:rPr>
        <w:t>onfiguração</w:t>
      </w:r>
      <w:r w:rsidRPr="007F7A81">
        <w:rPr>
          <w:color w:val="333333"/>
          <w:sz w:val="20"/>
          <w:szCs w:val="20"/>
        </w:rPr>
        <w:t>.</w:t>
      </w:r>
    </w:p>
    <w:p w:rsidR="00DA2433" w:rsidRPr="007C68A7" w:rsidRDefault="00DA2433" w:rsidP="00D11873">
      <w:p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Pr="007C68A7">
        <w:rPr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 w:rsidRPr="007C68A7">
        <w:rPr>
          <w:sz w:val="24"/>
          <w:szCs w:val="24"/>
        </w:rPr>
        <w:t xml:space="preserve">igura </w:t>
      </w:r>
      <w:r>
        <w:rPr>
          <w:sz w:val="24"/>
          <w:szCs w:val="24"/>
        </w:rPr>
        <w:t>1 também</w:t>
      </w:r>
      <w:r w:rsidRPr="007C68A7">
        <w:rPr>
          <w:sz w:val="24"/>
          <w:szCs w:val="24"/>
        </w:rPr>
        <w:t xml:space="preserve"> é possível verificar onde o vendedor pode obter a senha confidencial e intransferível para poder fazer consultas ao MercadoPago, </w:t>
      </w:r>
      <w:r>
        <w:rPr>
          <w:sz w:val="24"/>
          <w:szCs w:val="24"/>
        </w:rPr>
        <w:t>chamada de</w:t>
      </w:r>
      <w:r w:rsidRPr="007C68A7">
        <w:rPr>
          <w:sz w:val="24"/>
          <w:szCs w:val="24"/>
        </w:rPr>
        <w:t xml:space="preserve"> “sonda_key”.</w:t>
      </w:r>
    </w:p>
    <w:p w:rsidR="00DA2433" w:rsidRPr="007C68A7" w:rsidRDefault="00DA2433" w:rsidP="00D11873">
      <w:pPr>
        <w:jc w:val="both"/>
        <w:rPr>
          <w:sz w:val="24"/>
          <w:szCs w:val="24"/>
        </w:rPr>
      </w:pPr>
      <w:r w:rsidRPr="007C68A7">
        <w:rPr>
          <w:sz w:val="24"/>
          <w:szCs w:val="24"/>
        </w:rPr>
        <w:t xml:space="preserve">Outro parâmetro importante é o “seller_op_id” apresentado </w:t>
      </w:r>
      <w:r>
        <w:rPr>
          <w:sz w:val="24"/>
          <w:szCs w:val="24"/>
        </w:rPr>
        <w:t>no Capítulo 2</w:t>
      </w:r>
      <w:r w:rsidRPr="007C68A7">
        <w:rPr>
          <w:sz w:val="24"/>
          <w:szCs w:val="24"/>
        </w:rPr>
        <w:t xml:space="preserve">. </w:t>
      </w:r>
      <w:r>
        <w:rPr>
          <w:sz w:val="24"/>
          <w:szCs w:val="24"/>
        </w:rPr>
        <w:t>E</w:t>
      </w:r>
      <w:r w:rsidRPr="007C68A7">
        <w:rPr>
          <w:sz w:val="24"/>
          <w:szCs w:val="24"/>
        </w:rPr>
        <w:t>s</w:t>
      </w:r>
      <w:r>
        <w:rPr>
          <w:sz w:val="24"/>
          <w:szCs w:val="24"/>
        </w:rPr>
        <w:t>s</w:t>
      </w:r>
      <w:r w:rsidRPr="007C68A7">
        <w:rPr>
          <w:sz w:val="24"/>
          <w:szCs w:val="24"/>
        </w:rPr>
        <w:t xml:space="preserve">e campo contém o identificador da operação própria do vendedor. </w:t>
      </w:r>
      <w:r>
        <w:rPr>
          <w:sz w:val="24"/>
          <w:szCs w:val="24"/>
        </w:rPr>
        <w:t xml:space="preserve">O </w:t>
      </w:r>
      <w:r w:rsidRPr="007C68A7">
        <w:rPr>
          <w:sz w:val="24"/>
          <w:szCs w:val="24"/>
        </w:rPr>
        <w:t xml:space="preserve">“seller_op_id” </w:t>
      </w:r>
      <w:r>
        <w:rPr>
          <w:sz w:val="24"/>
          <w:szCs w:val="24"/>
        </w:rPr>
        <w:t>pode</w:t>
      </w:r>
      <w:r w:rsidRPr="007C68A7">
        <w:rPr>
          <w:sz w:val="24"/>
          <w:szCs w:val="24"/>
        </w:rPr>
        <w:t xml:space="preserve"> ser dinâmico, </w:t>
      </w:r>
      <w:r>
        <w:rPr>
          <w:sz w:val="24"/>
          <w:szCs w:val="24"/>
        </w:rPr>
        <w:t>pois</w:t>
      </w:r>
      <w:r w:rsidRPr="007C68A7">
        <w:rPr>
          <w:sz w:val="24"/>
          <w:szCs w:val="24"/>
        </w:rPr>
        <w:t xml:space="preserve"> deve conter um identificador que sirva ao vendedor como referência única de um pagamento. </w:t>
      </w:r>
      <w:r>
        <w:rPr>
          <w:sz w:val="24"/>
          <w:szCs w:val="24"/>
        </w:rPr>
        <w:t>Ele não precisa ser preenchido, mas isso</w:t>
      </w:r>
      <w:r w:rsidRPr="007C68A7">
        <w:rPr>
          <w:sz w:val="24"/>
          <w:szCs w:val="24"/>
        </w:rPr>
        <w:t xml:space="preserve"> não é recomendável. </w:t>
      </w:r>
    </w:p>
    <w:p w:rsidR="00DA2433" w:rsidRPr="007C68A7" w:rsidRDefault="00DA2433" w:rsidP="00D11873">
      <w:pPr>
        <w:jc w:val="both"/>
        <w:rPr>
          <w:sz w:val="24"/>
          <w:szCs w:val="24"/>
        </w:rPr>
      </w:pPr>
      <w:r>
        <w:rPr>
          <w:sz w:val="24"/>
          <w:szCs w:val="24"/>
        </w:rPr>
        <w:t>As t</w:t>
      </w:r>
      <w:r w:rsidRPr="007C68A7">
        <w:rPr>
          <w:sz w:val="24"/>
          <w:szCs w:val="24"/>
        </w:rPr>
        <w:t xml:space="preserve">rês modalidades para a comunicação do </w:t>
      </w:r>
      <w:r>
        <w:rPr>
          <w:sz w:val="24"/>
          <w:szCs w:val="24"/>
        </w:rPr>
        <w:t>status</w:t>
      </w:r>
      <w:r w:rsidRPr="007C68A7">
        <w:rPr>
          <w:sz w:val="24"/>
          <w:szCs w:val="24"/>
        </w:rPr>
        <w:t xml:space="preserve"> do pagamen</w:t>
      </w:r>
      <w:r>
        <w:rPr>
          <w:sz w:val="24"/>
          <w:szCs w:val="24"/>
        </w:rPr>
        <w:t>to</w:t>
      </w:r>
      <w:r w:rsidRPr="007C68A7">
        <w:rPr>
          <w:sz w:val="24"/>
          <w:szCs w:val="24"/>
        </w:rPr>
        <w:t xml:space="preserve"> retornam os seguintes dados referentes ao pagamento:</w:t>
      </w:r>
    </w:p>
    <w:tbl>
      <w:tblPr>
        <w:tblW w:w="9460" w:type="dxa"/>
        <w:tblInd w:w="-22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1760"/>
        <w:gridCol w:w="5181"/>
        <w:gridCol w:w="1309"/>
        <w:gridCol w:w="1210"/>
      </w:tblGrid>
      <w:tr w:rsidR="00DA2433" w:rsidRPr="00BC2A89" w:rsidTr="00BC2A89">
        <w:tc>
          <w:tcPr>
            <w:tcW w:w="176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Parâmetro</w:t>
            </w:r>
          </w:p>
        </w:tc>
        <w:tc>
          <w:tcPr>
            <w:tcW w:w="5181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Valor</w:t>
            </w:r>
          </w:p>
        </w:tc>
        <w:tc>
          <w:tcPr>
            <w:tcW w:w="1309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Tipo</w:t>
            </w:r>
          </w:p>
        </w:tc>
        <w:tc>
          <w:tcPr>
            <w:tcW w:w="121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BC2A89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Tamanho de Caracteres</w:t>
            </w:r>
          </w:p>
        </w:tc>
      </w:tr>
      <w:tr w:rsidR="00DA2433" w:rsidRPr="00BC2A89" w:rsidTr="00BC2A89">
        <w:tc>
          <w:tcPr>
            <w:tcW w:w="176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seller_op_id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Código de referência, o mesmo deve ser único, dado que é necessário definir uma operação de forma unívoca.</w:t>
            </w:r>
          </w:p>
        </w:tc>
        <w:tc>
          <w:tcPr>
            <w:tcW w:w="1309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mp_op_id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Identificador da operação do pagamento no MercadoPago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BC2A89" w:rsidTr="00BC2A89">
        <w:tc>
          <w:tcPr>
            <w:tcW w:w="176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acc_id 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Número de conta do vendedor.</w:t>
            </w:r>
          </w:p>
        </w:tc>
        <w:tc>
          <w:tcPr>
            <w:tcW w:w="1309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status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Estado do pagamento, este pode ser A: acreditado ou aprovado, P: Pendente e C: de cancelado ou recusado.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Alfabético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</w:t>
            </w:r>
          </w:p>
        </w:tc>
      </w:tr>
      <w:tr w:rsidR="00DA2433" w:rsidRPr="00BC2A89" w:rsidTr="00BC2A89">
        <w:tc>
          <w:tcPr>
            <w:tcW w:w="176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item_id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Código do produto que o vendedor configurou no botão ou carrinho.</w:t>
            </w:r>
          </w:p>
        </w:tc>
        <w:tc>
          <w:tcPr>
            <w:tcW w:w="1309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200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name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Nome do produto que o vendedor configurou no botão ou carrinho.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  <w:tr w:rsidR="00DA2433" w:rsidRPr="00BC2A89" w:rsidTr="00BC2A89">
        <w:tc>
          <w:tcPr>
            <w:tcW w:w="176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price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Preço do produto que o vendedor configurou no botão ou carrinho.</w:t>
            </w:r>
          </w:p>
        </w:tc>
        <w:tc>
          <w:tcPr>
            <w:tcW w:w="1309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301EBD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shipping_ amount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Custo de envio.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301EBD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F2F2F2"/>
            <w:vAlign w:val="center"/>
          </w:tcPr>
          <w:p w:rsidR="00DA2433" w:rsidRPr="00BC2A89" w:rsidRDefault="00DA2433" w:rsidP="00301EBD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additional_amo    unt (*) </w:t>
            </w:r>
          </w:p>
        </w:tc>
        <w:tc>
          <w:tcPr>
            <w:tcW w:w="5181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 xml:space="preserve">Parâmetro para manter compatibilidade com a versão anterior do MercadoPago Brasil. </w:t>
            </w:r>
          </w:p>
        </w:tc>
        <w:tc>
          <w:tcPr>
            <w:tcW w:w="1309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clear" w:color="auto" w:fill="F2F2F2"/>
            <w:vAlign w:val="center"/>
          </w:tcPr>
          <w:p w:rsidR="00DA2433" w:rsidRPr="00BC2A89" w:rsidRDefault="00DA2433" w:rsidP="00301EBD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1</w:t>
            </w:r>
            <w:r>
              <w:rPr>
                <w:noProof/>
                <w:sz w:val="18"/>
                <w:szCs w:val="14"/>
                <w:lang w:eastAsia="pt-BR"/>
              </w:rPr>
              <w:t>4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total_amount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Total que pagou o comprador.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14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extra_part</w:t>
            </w:r>
          </w:p>
        </w:tc>
        <w:tc>
          <w:tcPr>
            <w:tcW w:w="5181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Parâmetros extras anexados pelo vendedor no botão ou carrinho.</w:t>
            </w:r>
          </w:p>
        </w:tc>
        <w:tc>
          <w:tcPr>
            <w:tcW w:w="1309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clear" w:color="auto" w:fill="F2F2F2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600</w:t>
            </w:r>
          </w:p>
        </w:tc>
      </w:tr>
      <w:tr w:rsidR="00DA2433" w:rsidRPr="00BC2A89" w:rsidTr="00BC2A89">
        <w:tc>
          <w:tcPr>
            <w:tcW w:w="176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BC2A89">
              <w:rPr>
                <w:b/>
                <w:bCs/>
                <w:noProof/>
                <w:sz w:val="18"/>
                <w:szCs w:val="14"/>
                <w:lang w:eastAsia="pt-BR"/>
              </w:rPr>
              <w:t>payment_method</w:t>
            </w:r>
          </w:p>
        </w:tc>
        <w:tc>
          <w:tcPr>
            <w:tcW w:w="5181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Metodo usado para o pagamento, o mesmo pode ser CC: Credit Card, BTR: Bank Transfer e BTI: Bank Tickets.</w:t>
            </w:r>
          </w:p>
        </w:tc>
        <w:tc>
          <w:tcPr>
            <w:tcW w:w="1309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BC2A89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clear" w:color="auto" w:fill="BFBFBF"/>
            <w:vAlign w:val="center"/>
          </w:tcPr>
          <w:p w:rsidR="00DA2433" w:rsidRPr="00BC2A89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3</w:t>
            </w:r>
          </w:p>
        </w:tc>
      </w:tr>
      <w:tr w:rsidR="00DA2433" w:rsidRPr="00BC2A89" w:rsidTr="00FB09F7">
        <w:tc>
          <w:tcPr>
            <w:tcW w:w="1760" w:type="dxa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>
              <w:rPr>
                <w:b/>
                <w:bCs/>
                <w:noProof/>
                <w:sz w:val="18"/>
                <w:szCs w:val="14"/>
                <w:lang w:eastAsia="pt-BR"/>
              </w:rPr>
              <w:t>Status_description</w:t>
            </w:r>
          </w:p>
        </w:tc>
        <w:tc>
          <w:tcPr>
            <w:tcW w:w="5181" w:type="dxa"/>
            <w:vAlign w:val="center"/>
          </w:tcPr>
          <w:p w:rsidR="00DA2433" w:rsidRPr="00FB09F7" w:rsidRDefault="00DA2433" w:rsidP="00D02620">
            <w:pPr>
              <w:rPr>
                <w:noProof/>
                <w:sz w:val="18"/>
                <w:szCs w:val="14"/>
                <w:lang w:val="en-US" w:eastAsia="pt-BR"/>
              </w:rPr>
            </w:pPr>
            <w:r w:rsidRPr="00FB09F7">
              <w:rPr>
                <w:noProof/>
                <w:sz w:val="18"/>
                <w:szCs w:val="14"/>
                <w:lang w:val="en-US" w:eastAsia="pt-BR"/>
              </w:rPr>
              <w:t xml:space="preserve">Descrição do Status do Pagamento: </w:t>
            </w:r>
            <w:r w:rsidRPr="00FB09F7">
              <w:rPr>
                <w:sz w:val="18"/>
                <w:szCs w:val="18"/>
                <w:lang w:val="en-US"/>
              </w:rPr>
              <w:t xml:space="preserve">approved, cancelled, </w:t>
            </w:r>
            <w:r>
              <w:rPr>
                <w:sz w:val="18"/>
                <w:szCs w:val="18"/>
                <w:lang w:val="en-US"/>
              </w:rPr>
              <w:t>refunded</w:t>
            </w:r>
            <w:r w:rsidRPr="00FB09F7">
              <w:rPr>
                <w:sz w:val="18"/>
                <w:szCs w:val="18"/>
                <w:lang w:val="en-US"/>
              </w:rPr>
              <w:t xml:space="preserve">, rejected, in_mediation, in_process, 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FB09F7">
              <w:rPr>
                <w:sz w:val="18"/>
                <w:szCs w:val="18"/>
                <w:lang w:val="en-US"/>
              </w:rPr>
              <w:t>pending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1309" w:type="dxa"/>
            <w:vAlign w:val="center"/>
          </w:tcPr>
          <w:p w:rsidR="00DA2433" w:rsidRPr="00BC2A89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Alfanumério</w:t>
            </w:r>
          </w:p>
        </w:tc>
        <w:tc>
          <w:tcPr>
            <w:tcW w:w="1210" w:type="dxa"/>
            <w:vAlign w:val="center"/>
          </w:tcPr>
          <w:p w:rsidR="00DA2433" w:rsidRDefault="00DA2433" w:rsidP="00D11DC1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30</w:t>
            </w:r>
          </w:p>
        </w:tc>
      </w:tr>
    </w:tbl>
    <w:p w:rsidR="00DA2433" w:rsidRDefault="00DA2433" w:rsidP="00D064B1">
      <w:pPr>
        <w:spacing w:after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01"/>
        <w:gridCol w:w="7543"/>
      </w:tblGrid>
      <w:tr w:rsidR="00DA2433" w:rsidRPr="00785393" w:rsidTr="00981CCF">
        <w:trPr>
          <w:trHeight w:val="631"/>
        </w:trPr>
        <w:tc>
          <w:tcPr>
            <w:tcW w:w="1101" w:type="dxa"/>
            <w:tcBorders>
              <w:right w:val="single" w:sz="4" w:space="0" w:color="auto"/>
            </w:tcBorders>
          </w:tcPr>
          <w:p w:rsidR="00DA2433" w:rsidRPr="00981CCF" w:rsidRDefault="00DA2433" w:rsidP="00981CCF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pict>
                <v:shape id="Imagem 13" o:spid="_x0000_s1028" type="#_x0000_t75" style="position:absolute;left:0;text-align:left;margin-left:1.35pt;margin-top:482.9pt;width:29.05pt;height:27.85pt;z-index:251658240;visibility:visible">
                  <v:imagedata r:id="rId29" o:title=""/>
                </v:shape>
              </w:pict>
            </w:r>
            <w:r>
              <w:rPr>
                <w:noProof/>
                <w:lang w:eastAsia="pt-BR"/>
              </w:rPr>
              <w:pict>
                <v:shape id="Imagem 14" o:spid="_x0000_s1029" type="#_x0000_t75" style="position:absolute;left:0;text-align:left;margin-left:1.35pt;margin-top:482.9pt;width:29.05pt;height:27.85pt;z-index:251657216;visibility:visible">
                  <v:imagedata r:id="rId29" o:title=""/>
                </v:shape>
              </w:pict>
            </w:r>
            <w:r w:rsidRPr="000900F7">
              <w:rPr>
                <w:noProof/>
                <w:sz w:val="20"/>
                <w:szCs w:val="20"/>
                <w:lang w:eastAsia="pt-BR"/>
              </w:rPr>
              <w:pict>
                <v:shape id="Imagem 22" o:spid="_x0000_i1044" type="#_x0000_t75" style="width:28.5pt;height:27.75pt;visibility:visible">
                  <v:imagedata r:id="rId23" o:title=""/>
                </v:shape>
              </w:pict>
            </w:r>
            <w:r>
              <w:rPr>
                <w:noProof/>
                <w:lang w:eastAsia="pt-BR"/>
              </w:rPr>
              <w:pict>
                <v:shape id="Imagem 15" o:spid="_x0000_s1030" type="#_x0000_t75" style="position:absolute;left:0;text-align:left;margin-left:1.35pt;margin-top:469.45pt;width:29.05pt;height:27.85pt;z-index:251659264;visibility:visible;mso-position-horizontal-relative:text;mso-position-vertical-relative:text">
                  <v:imagedata r:id="rId29" o:title=""/>
                </v:shape>
              </w:pict>
            </w:r>
            <w:r>
              <w:rPr>
                <w:noProof/>
                <w:lang w:eastAsia="pt-BR"/>
              </w:rPr>
              <w:pict>
                <v:shape id="Imagem 16" o:spid="_x0000_s1031" type="#_x0000_t75" style="position:absolute;left:0;text-align:left;margin-left:1.35pt;margin-top:506pt;width:29.05pt;height:27.85pt;z-index:251655168;visibility:visible;mso-position-horizontal-relative:text;mso-position-vertical-relative:text">
                  <v:imagedata r:id="rId29" o:title=""/>
                </v:shape>
              </w:pict>
            </w:r>
            <w:r>
              <w:rPr>
                <w:noProof/>
                <w:lang w:eastAsia="pt-BR"/>
              </w:rPr>
              <w:pict>
                <v:shape id="Imagem 17" o:spid="_x0000_s1032" type="#_x0000_t75" style="position:absolute;left:0;text-align:left;margin-left:1.35pt;margin-top:482.9pt;width:29.05pt;height:27.85pt;z-index:251656192;visibility:visible;mso-position-horizontal-relative:text;mso-position-vertical-relative:text">
                  <v:imagedata r:id="rId29" o:title=""/>
                </v:shape>
              </w:pict>
            </w:r>
          </w:p>
        </w:tc>
        <w:tc>
          <w:tcPr>
            <w:tcW w:w="7543" w:type="dxa"/>
            <w:tcBorders>
              <w:left w:val="single" w:sz="4" w:space="0" w:color="auto"/>
            </w:tcBorders>
          </w:tcPr>
          <w:p w:rsidR="00DA2433" w:rsidRPr="00981CCF" w:rsidRDefault="00DA2433" w:rsidP="00981CCF">
            <w:pPr>
              <w:spacing w:after="0" w:line="240" w:lineRule="auto"/>
              <w:rPr>
                <w:noProof/>
                <w:sz w:val="16"/>
                <w:szCs w:val="16"/>
                <w:lang w:eastAsia="pt-BR"/>
              </w:rPr>
            </w:pPr>
          </w:p>
          <w:p w:rsidR="00DA2433" w:rsidRPr="00981CCF" w:rsidRDefault="00DA2433" w:rsidP="00981CCF">
            <w:pPr>
              <w:spacing w:after="0" w:line="240" w:lineRule="auto"/>
              <w:rPr>
                <w:sz w:val="16"/>
                <w:szCs w:val="16"/>
              </w:rPr>
            </w:pPr>
            <w:r w:rsidRPr="00BC2A89">
              <w:rPr>
                <w:noProof/>
                <w:sz w:val="18"/>
                <w:szCs w:val="16"/>
                <w:lang w:eastAsia="pt-BR"/>
              </w:rPr>
              <w:t>(*) Sempre assumirá valor 0 para usuários do Brasil</w:t>
            </w:r>
            <w:r w:rsidRPr="00BC2A89">
              <w:rPr>
                <w:sz w:val="18"/>
                <w:szCs w:val="16"/>
              </w:rPr>
              <w:t>.</w:t>
            </w:r>
          </w:p>
        </w:tc>
      </w:tr>
    </w:tbl>
    <w:p w:rsidR="00DA2433" w:rsidRPr="00A82CF1" w:rsidRDefault="00DA2433" w:rsidP="00D064B1">
      <w:pPr>
        <w:spacing w:after="0"/>
      </w:pPr>
    </w:p>
    <w:p w:rsidR="00DA2433" w:rsidRPr="00BE47C7" w:rsidRDefault="00DA2433" w:rsidP="00AC1148">
      <w:pPr>
        <w:pStyle w:val="Subtitle"/>
        <w:jc w:val="both"/>
        <w:rPr>
          <w:lang w:val="pt-BR"/>
        </w:rPr>
      </w:pPr>
      <w:r w:rsidRPr="00BE47C7">
        <w:rPr>
          <w:lang w:val="pt-BR"/>
        </w:rPr>
        <w:t>4.2 Modalidades de Comunicação</w:t>
      </w:r>
    </w:p>
    <w:p w:rsidR="00DA2433" w:rsidRPr="00BE47C7" w:rsidRDefault="00DA2433" w:rsidP="00AC1148">
      <w:pPr>
        <w:pStyle w:val="Subtitle"/>
        <w:rPr>
          <w:lang w:val="pt-BR"/>
        </w:rPr>
      </w:pPr>
      <w:r w:rsidRPr="00BE47C7">
        <w:rPr>
          <w:lang w:val="pt-BR"/>
        </w:rPr>
        <w:t>4.2.1 Comunicação online</w:t>
      </w:r>
    </w:p>
    <w:p w:rsidR="00DA2433" w:rsidRPr="00D11873" w:rsidRDefault="00DA2433" w:rsidP="00D11873">
      <w:pPr>
        <w:jc w:val="both"/>
      </w:pPr>
      <w:r w:rsidRPr="0072683A">
        <w:t xml:space="preserve">A comunicação online é realizada </w:t>
      </w:r>
      <w:r>
        <w:t>com</w:t>
      </w:r>
      <w:r w:rsidRPr="0072683A">
        <w:t xml:space="preserve"> o envio de uma requisição (método POST) no momento em que a transação é concluída, fornecendo </w:t>
      </w:r>
      <w:r>
        <w:t>como status</w:t>
      </w:r>
      <w:r w:rsidRPr="0072683A">
        <w:t xml:space="preserve"> final pagamento aprovado, recusado ou pendente de pagamento (como ocorre com boletos bancários). Nes</w:t>
      </w:r>
      <w:r>
        <w:t>s</w:t>
      </w:r>
      <w:r w:rsidRPr="0072683A">
        <w:t xml:space="preserve">a requisição é enviado o conjunto de dados necessário para que o vendedor possa identificar tanto o pagamento quanto seu o </w:t>
      </w:r>
      <w:r>
        <w:t>status</w:t>
      </w:r>
      <w:r w:rsidRPr="0072683A">
        <w:t>.</w:t>
      </w:r>
      <w:r w:rsidRPr="00D11873">
        <w:t xml:space="preserve"> </w:t>
      </w:r>
    </w:p>
    <w:p w:rsidR="00DA2433" w:rsidRPr="00D11873" w:rsidRDefault="00DA2433" w:rsidP="00D11873">
      <w:pPr>
        <w:jc w:val="both"/>
      </w:pPr>
      <w:r>
        <w:t xml:space="preserve">Nessa comunicação utiliza-se a </w:t>
      </w:r>
      <w:r w:rsidRPr="00D11873">
        <w:t xml:space="preserve">URL de resposta </w:t>
      </w:r>
      <w:r>
        <w:t xml:space="preserve">online, apresentada na </w:t>
      </w:r>
      <w:r w:rsidRPr="007F7A81">
        <w:rPr>
          <w:b/>
        </w:rPr>
        <w:t>Figura 1</w:t>
      </w:r>
      <w:r w:rsidRPr="00D11873">
        <w:t>.</w:t>
      </w:r>
    </w:p>
    <w:p w:rsidR="00DA2433" w:rsidRDefault="00DA2433" w:rsidP="00D74640">
      <w:pPr>
        <w:jc w:val="both"/>
      </w:pPr>
      <w:r w:rsidRPr="00D74640">
        <w:t xml:space="preserve">É importante esclarecer que </w:t>
      </w:r>
      <w:r>
        <w:t>caso ocorra um</w:t>
      </w:r>
      <w:r w:rsidRPr="00D74640">
        <w:t xml:space="preserve"> erro de comunicação no envio desta requisição POST, nosso sistema </w:t>
      </w:r>
      <w:r>
        <w:t xml:space="preserve">armazena </w:t>
      </w:r>
      <w:r w:rsidRPr="00D74640">
        <w:t xml:space="preserve">a informação de que </w:t>
      </w:r>
      <w:r>
        <w:t>o</w:t>
      </w:r>
      <w:r w:rsidRPr="00D74640">
        <w:t xml:space="preserve"> pagamento deverá ser notificado novamente</w:t>
      </w:r>
      <w:r>
        <w:t xml:space="preserve">, logo que a falha de comunicação seja sanada. Tal </w:t>
      </w:r>
      <w:r w:rsidRPr="00D74640">
        <w:t xml:space="preserve">situação será detalhada a na seção </w:t>
      </w:r>
      <w:r>
        <w:t>4.2.2</w:t>
      </w:r>
      <w:r w:rsidRPr="00D74640">
        <w:t>.</w:t>
      </w:r>
    </w:p>
    <w:p w:rsidR="00DA2433" w:rsidRDefault="00DA2433" w:rsidP="00BE47C7">
      <w:pPr>
        <w:spacing w:line="240" w:lineRule="auto"/>
        <w:jc w:val="both"/>
      </w:pPr>
    </w:p>
    <w:p w:rsidR="00DA2433" w:rsidRPr="00BE47C7" w:rsidRDefault="00DA2433" w:rsidP="00AC1148">
      <w:pPr>
        <w:pStyle w:val="Subtitle"/>
        <w:rPr>
          <w:lang w:val="pt-BR"/>
        </w:rPr>
      </w:pPr>
      <w:r w:rsidRPr="00BE47C7">
        <w:rPr>
          <w:lang w:val="pt-BR"/>
        </w:rPr>
        <w:t>4.2.2 Comunicação off-line</w:t>
      </w:r>
    </w:p>
    <w:p w:rsidR="00DA2433" w:rsidRPr="00D74640" w:rsidRDefault="00DA2433" w:rsidP="00D74640">
      <w:pPr>
        <w:jc w:val="both"/>
      </w:pPr>
      <w:r w:rsidRPr="00D74640">
        <w:t>A comunicação off-line fornece informações sobre os</w:t>
      </w:r>
      <w:r>
        <w:t xml:space="preserve"> status de</w:t>
      </w:r>
      <w:r w:rsidRPr="00D74640">
        <w:t xml:space="preserve"> pagamentos que tenham ficado pendentes ou não puderam ser notificados de forma online. </w:t>
      </w:r>
    </w:p>
    <w:p w:rsidR="00DA2433" w:rsidRDefault="00DA2433" w:rsidP="001C02C3">
      <w:pPr>
        <w:jc w:val="both"/>
      </w:pPr>
      <w:r w:rsidRPr="00D74640">
        <w:t xml:space="preserve">Para os casos dos pagamentos com </w:t>
      </w:r>
      <w:r>
        <w:t>status</w:t>
      </w:r>
      <w:r w:rsidRPr="00D74640">
        <w:t xml:space="preserve"> pendente, no momento que seja aprovado ou recusado, o MercadoPago comunicará ao vendedor, mediante o envio de um método</w:t>
      </w:r>
      <w:r>
        <w:t xml:space="preserve"> POST, o status do pagamento à </w:t>
      </w:r>
      <w:r w:rsidRPr="00D74640">
        <w:t xml:space="preserve">URL de resposta </w:t>
      </w:r>
      <w:r>
        <w:t xml:space="preserve">off-line apresentada na </w:t>
      </w:r>
      <w:r w:rsidRPr="007F7A81">
        <w:rPr>
          <w:b/>
        </w:rPr>
        <w:t>Figura 1</w:t>
      </w:r>
      <w:r w:rsidRPr="00D74640">
        <w:t xml:space="preserve">. </w:t>
      </w:r>
    </w:p>
    <w:p w:rsidR="00DA2433" w:rsidRDefault="00DA2433" w:rsidP="001C02C3">
      <w:pPr>
        <w:jc w:val="both"/>
      </w:pPr>
      <w:r>
        <w:t>Quando não é</w:t>
      </w:r>
      <w:r w:rsidRPr="00D74640">
        <w:t xml:space="preserve"> possível estabelecer a comunicação, o processo tenta enviar</w:t>
      </w:r>
      <w:r>
        <w:t xml:space="preserve"> a informação</w:t>
      </w:r>
      <w:r w:rsidRPr="00D11873">
        <w:t xml:space="preserve"> </w:t>
      </w:r>
      <w:r>
        <w:t>várias</w:t>
      </w:r>
      <w:r w:rsidRPr="00D11873">
        <w:t xml:space="preserve"> vezes até </w:t>
      </w:r>
      <w:r>
        <w:t>ob</w:t>
      </w:r>
      <w:r w:rsidRPr="00D11873">
        <w:t xml:space="preserve">ter sucesso.  </w:t>
      </w:r>
    </w:p>
    <w:p w:rsidR="00DA2433" w:rsidRPr="00D11873" w:rsidRDefault="00DA2433" w:rsidP="007F7A81">
      <w:pPr>
        <w:tabs>
          <w:tab w:val="left" w:pos="1305"/>
        </w:tabs>
        <w:spacing w:line="240" w:lineRule="auto"/>
        <w:jc w:val="both"/>
      </w:pPr>
      <w:r>
        <w:tab/>
      </w:r>
    </w:p>
    <w:p w:rsidR="00DA2433" w:rsidRPr="009719CA" w:rsidRDefault="00DA2433" w:rsidP="00AC1148">
      <w:pPr>
        <w:pStyle w:val="Subtitle"/>
        <w:rPr>
          <w:lang w:val="pt-BR"/>
        </w:rPr>
      </w:pPr>
      <w:r w:rsidRPr="009719CA">
        <w:rPr>
          <w:lang w:val="pt-BR"/>
        </w:rPr>
        <w:t>4.2.3 Sonda</w:t>
      </w:r>
    </w:p>
    <w:p w:rsidR="00DA2433" w:rsidRPr="00201D79" w:rsidRDefault="00DA2433" w:rsidP="001C02C3">
      <w:pPr>
        <w:pStyle w:val="Tit3-MP"/>
        <w:spacing w:before="0" w:line="240" w:lineRule="auto"/>
      </w:pPr>
    </w:p>
    <w:p w:rsidR="00DA2433" w:rsidRDefault="00DA2433" w:rsidP="001C02C3">
      <w:pPr>
        <w:jc w:val="both"/>
        <w:rPr>
          <w:sz w:val="24"/>
          <w:szCs w:val="24"/>
        </w:rPr>
      </w:pPr>
      <w:r w:rsidRPr="00A021BB">
        <w:rPr>
          <w:sz w:val="24"/>
          <w:szCs w:val="24"/>
        </w:rPr>
        <w:t>A sonda é concebida na forma de um WebService</w:t>
      </w:r>
      <w:r>
        <w:rPr>
          <w:sz w:val="24"/>
          <w:szCs w:val="24"/>
        </w:rPr>
        <w:t xml:space="preserve"> e serve para</w:t>
      </w:r>
      <w:r w:rsidRPr="00A021BB">
        <w:rPr>
          <w:sz w:val="24"/>
          <w:szCs w:val="24"/>
        </w:rPr>
        <w:t xml:space="preserve"> questionar a qualquer momento o </w:t>
      </w:r>
      <w:r>
        <w:rPr>
          <w:sz w:val="24"/>
          <w:szCs w:val="24"/>
        </w:rPr>
        <w:t>status</w:t>
      </w:r>
      <w:r w:rsidRPr="00A021BB">
        <w:rPr>
          <w:sz w:val="24"/>
          <w:szCs w:val="24"/>
        </w:rPr>
        <w:t xml:space="preserve"> de um determinado pagamento ao MercadoPago.</w:t>
      </w:r>
    </w:p>
    <w:p w:rsidR="00DA2433" w:rsidRPr="00785393" w:rsidRDefault="00DA2433" w:rsidP="001C02C3">
      <w:pPr>
        <w:jc w:val="both"/>
        <w:rPr>
          <w:b/>
          <w:color w:val="FF0000"/>
          <w:sz w:val="24"/>
          <w:szCs w:val="24"/>
        </w:rPr>
      </w:pPr>
      <w:r w:rsidRPr="00785393">
        <w:rPr>
          <w:b/>
          <w:color w:val="FF0000"/>
          <w:sz w:val="24"/>
          <w:szCs w:val="24"/>
        </w:rPr>
        <w:t>Atenção: este método de consulta é o mais seguro e deve ser utilizado mandatoriamente para confirmar a veracidade e o estado de uma transação.</w:t>
      </w:r>
    </w:p>
    <w:p w:rsidR="00DA2433" w:rsidRPr="00A021BB" w:rsidRDefault="00DA2433" w:rsidP="001C02C3">
      <w:pPr>
        <w:jc w:val="both"/>
        <w:rPr>
          <w:sz w:val="24"/>
          <w:szCs w:val="24"/>
          <w:u w:val="single"/>
        </w:rPr>
      </w:pPr>
      <w:r w:rsidRPr="00A021BB">
        <w:rPr>
          <w:sz w:val="24"/>
          <w:szCs w:val="24"/>
        </w:rPr>
        <w:t xml:space="preserve">A forma para invocar o WebService é </w:t>
      </w:r>
      <w:r>
        <w:rPr>
          <w:sz w:val="24"/>
          <w:szCs w:val="24"/>
        </w:rPr>
        <w:t>com</w:t>
      </w:r>
      <w:r w:rsidRPr="00A021BB">
        <w:rPr>
          <w:sz w:val="24"/>
          <w:szCs w:val="24"/>
        </w:rPr>
        <w:t xml:space="preserve"> um método POST, </w:t>
      </w:r>
      <w:r>
        <w:rPr>
          <w:sz w:val="24"/>
          <w:szCs w:val="24"/>
        </w:rPr>
        <w:t xml:space="preserve">em que é passado </w:t>
      </w:r>
      <w:r w:rsidRPr="00A021BB">
        <w:rPr>
          <w:sz w:val="24"/>
          <w:szCs w:val="24"/>
        </w:rPr>
        <w:t>um conjunto de dados necessários</w:t>
      </w:r>
      <w:r>
        <w:rPr>
          <w:sz w:val="24"/>
          <w:szCs w:val="24"/>
        </w:rPr>
        <w:t>.</w:t>
      </w:r>
      <w:r w:rsidRPr="00A021BB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3D6B65">
        <w:rPr>
          <w:sz w:val="24"/>
          <w:szCs w:val="24"/>
        </w:rPr>
        <w:t>entre eles</w:t>
      </w:r>
      <w:r>
        <w:rPr>
          <w:sz w:val="24"/>
          <w:szCs w:val="24"/>
        </w:rPr>
        <w:t>,</w:t>
      </w:r>
      <w:r w:rsidRPr="003D6B65">
        <w:rPr>
          <w:sz w:val="24"/>
          <w:szCs w:val="24"/>
        </w:rPr>
        <w:t xml:space="preserve"> destaca-se um dado que é usado p</w:t>
      </w:r>
      <w:r>
        <w:rPr>
          <w:sz w:val="24"/>
          <w:szCs w:val="24"/>
        </w:rPr>
        <w:t xml:space="preserve">ara uma validação de identidade, o </w:t>
      </w:r>
      <w:r w:rsidRPr="00A021BB">
        <w:rPr>
          <w:sz w:val="24"/>
          <w:szCs w:val="24"/>
        </w:rPr>
        <w:t>“sonda_key”</w:t>
      </w:r>
      <w:r>
        <w:rPr>
          <w:sz w:val="24"/>
          <w:szCs w:val="24"/>
        </w:rPr>
        <w:t>,</w:t>
      </w:r>
      <w:r w:rsidRPr="00A021BB">
        <w:rPr>
          <w:sz w:val="24"/>
          <w:szCs w:val="24"/>
        </w:rPr>
        <w:t xml:space="preserve"> conforme mostra</w:t>
      </w:r>
      <w:r>
        <w:rPr>
          <w:sz w:val="24"/>
          <w:szCs w:val="24"/>
        </w:rPr>
        <w:t xml:space="preserve"> </w:t>
      </w:r>
      <w:r w:rsidRPr="00A021BB">
        <w:rPr>
          <w:sz w:val="24"/>
          <w:szCs w:val="24"/>
        </w:rPr>
        <w:t xml:space="preserve">a </w:t>
      </w:r>
      <w:r w:rsidRPr="007F7A81">
        <w:rPr>
          <w:b/>
        </w:rPr>
        <w:t>Figura 1</w:t>
      </w:r>
      <w:r w:rsidRPr="00A021BB">
        <w:rPr>
          <w:sz w:val="24"/>
          <w:szCs w:val="24"/>
        </w:rPr>
        <w:t>.</w:t>
      </w:r>
    </w:p>
    <w:p w:rsidR="00DA2433" w:rsidRPr="00A021BB" w:rsidRDefault="00DA2433" w:rsidP="004302EF">
      <w:pPr>
        <w:rPr>
          <w:sz w:val="24"/>
          <w:szCs w:val="24"/>
        </w:rPr>
      </w:pPr>
      <w:r>
        <w:rPr>
          <w:sz w:val="24"/>
          <w:szCs w:val="24"/>
        </w:rPr>
        <w:t>Dessa forma</w:t>
      </w:r>
      <w:r w:rsidRPr="00A021BB">
        <w:rPr>
          <w:sz w:val="24"/>
          <w:szCs w:val="24"/>
        </w:rPr>
        <w:t>, os dados a serem enviado</w:t>
      </w:r>
      <w:r>
        <w:rPr>
          <w:sz w:val="24"/>
          <w:szCs w:val="24"/>
        </w:rPr>
        <w:t>s</w:t>
      </w:r>
      <w:r w:rsidRPr="00A021BB">
        <w:rPr>
          <w:sz w:val="24"/>
          <w:szCs w:val="24"/>
        </w:rPr>
        <w:t xml:space="preserve"> como parâmetro são os seguintes:</w:t>
      </w:r>
    </w:p>
    <w:p w:rsidR="00DA2433" w:rsidRPr="00020909" w:rsidRDefault="00DA2433" w:rsidP="00D11873">
      <w:pPr>
        <w:pStyle w:val="CodHTML"/>
        <w:rPr>
          <w:lang w:val="pt-BR"/>
        </w:rPr>
      </w:pPr>
    </w:p>
    <w:p w:rsidR="00DA2433" w:rsidRPr="00FD2E6A" w:rsidRDefault="00DA2433" w:rsidP="00D11873">
      <w:pPr>
        <w:pStyle w:val="CodHTML"/>
      </w:pPr>
      <w:r>
        <w:t>&lt;form target="_top</w:t>
      </w:r>
      <w:r w:rsidRPr="00FD2E6A">
        <w:t>" action="https://w</w:t>
      </w:r>
      <w:r>
        <w:t>ww.mercadopago.com/mlb/sonda</w:t>
      </w:r>
      <w:r w:rsidRPr="00FD2E6A">
        <w:t>" method="post"&gt;</w:t>
      </w:r>
    </w:p>
    <w:p w:rsidR="00DA2433" w:rsidRDefault="00DA2433" w:rsidP="00D11873">
      <w:pPr>
        <w:pStyle w:val="CodHTML"/>
        <w:ind w:left="708"/>
      </w:pPr>
      <w:r w:rsidRPr="006A305C">
        <w:t>&lt;input type="image" src="https://www.mercadopago.com/org-img/MP3/buy_now.gif" border="0"  alt="Comprar Agora"&gt;</w:t>
      </w:r>
    </w:p>
    <w:p w:rsidR="00DA2433" w:rsidRDefault="00DA2433" w:rsidP="00D11873">
      <w:pPr>
        <w:pStyle w:val="CodHTML"/>
        <w:ind w:firstLine="708"/>
      </w:pPr>
      <w:r w:rsidRPr="006A305C">
        <w:t>&lt;input t</w:t>
      </w:r>
      <w:r>
        <w:t>ype="hidden" name="mp_op_id</w:t>
      </w:r>
      <w:r w:rsidRPr="006A305C">
        <w:t>" value="</w:t>
      </w:r>
      <w:r>
        <w:t>12345678</w:t>
      </w:r>
      <w:r w:rsidRPr="006A305C">
        <w:t>"&gt;</w:t>
      </w:r>
    </w:p>
    <w:p w:rsidR="00DA2433" w:rsidRDefault="00DA2433" w:rsidP="00D11873">
      <w:pPr>
        <w:pStyle w:val="CodHTML"/>
        <w:ind w:firstLine="708"/>
      </w:pPr>
      <w:r w:rsidRPr="006A305C">
        <w:t>&lt;input t</w:t>
      </w:r>
      <w:r>
        <w:t>ype="hidden" name="seller_op_id</w:t>
      </w:r>
      <w:r w:rsidRPr="006A305C">
        <w:t>" value="</w:t>
      </w:r>
      <w:r>
        <w:t>ID12345</w:t>
      </w:r>
      <w:r w:rsidRPr="006A305C">
        <w:t>"&gt;</w:t>
      </w:r>
    </w:p>
    <w:p w:rsidR="00DA2433" w:rsidRPr="006F1007" w:rsidRDefault="00DA2433" w:rsidP="00D11873">
      <w:pPr>
        <w:pStyle w:val="CodHTML"/>
        <w:ind w:firstLine="708"/>
      </w:pPr>
      <w:r w:rsidRPr="006F1007">
        <w:t>&lt;input type="hidden" name="acc_id" value="99999999"&gt;</w:t>
      </w:r>
    </w:p>
    <w:p w:rsidR="00DA2433" w:rsidRPr="00397F71" w:rsidRDefault="00DA2433" w:rsidP="00D11873">
      <w:pPr>
        <w:pStyle w:val="CodHTML"/>
        <w:ind w:firstLine="708"/>
      </w:pPr>
      <w:r>
        <w:t>&lt;input type="hidden" name="sonda_key</w:t>
      </w:r>
      <w:r w:rsidRPr="006A305C">
        <w:t>" value="</w:t>
      </w:r>
      <w:r w:rsidRPr="00971FE4">
        <w:t xml:space="preserve"> xxxxxxxxxxxxxxxxxxxxxxxxxxxxxxxxxxxxxxx</w:t>
      </w:r>
      <w:r w:rsidRPr="006A305C">
        <w:t xml:space="preserve"> "&gt;</w:t>
      </w:r>
    </w:p>
    <w:p w:rsidR="00DA2433" w:rsidRDefault="00DA2433" w:rsidP="00D11873">
      <w:pPr>
        <w:pStyle w:val="CodHTML"/>
        <w:rPr>
          <w:lang w:val="pt-BR"/>
        </w:rPr>
      </w:pPr>
      <w:r w:rsidRPr="00B74CE2">
        <w:rPr>
          <w:lang w:val="pt-BR"/>
        </w:rPr>
        <w:t>&lt;/form&gt;</w:t>
      </w:r>
    </w:p>
    <w:p w:rsidR="00DA2433" w:rsidRDefault="00DA2433" w:rsidP="00D11873">
      <w:pPr>
        <w:spacing w:after="0"/>
        <w:rPr>
          <w:i/>
          <w:color w:val="1F497D"/>
          <w:sz w:val="24"/>
          <w:szCs w:val="24"/>
        </w:rPr>
      </w:pPr>
    </w:p>
    <w:p w:rsidR="00DA2433" w:rsidRPr="00A021BB" w:rsidRDefault="00DA2433" w:rsidP="00D11873">
      <w:pPr>
        <w:spacing w:after="0"/>
        <w:rPr>
          <w:i/>
          <w:color w:val="1F497D"/>
          <w:sz w:val="24"/>
          <w:szCs w:val="24"/>
        </w:rPr>
      </w:pPr>
    </w:p>
    <w:p w:rsidR="00DA2433" w:rsidRPr="00A021BB" w:rsidRDefault="00DA2433" w:rsidP="00D11873">
      <w:pPr>
        <w:rPr>
          <w:sz w:val="24"/>
          <w:szCs w:val="24"/>
        </w:rPr>
      </w:pPr>
      <w:r w:rsidRPr="00A021BB">
        <w:rPr>
          <w:sz w:val="24"/>
          <w:szCs w:val="24"/>
        </w:rPr>
        <w:t xml:space="preserve">Onde cada um dos parâmetros está definido como: </w:t>
      </w:r>
    </w:p>
    <w:tbl>
      <w:tblPr>
        <w:tblW w:w="9018" w:type="dxa"/>
        <w:tblInd w:w="-11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1306"/>
        <w:gridCol w:w="5181"/>
        <w:gridCol w:w="1321"/>
        <w:gridCol w:w="1210"/>
      </w:tblGrid>
      <w:tr w:rsidR="00DA2433" w:rsidRPr="007F7A81" w:rsidTr="007F7A81">
        <w:tc>
          <w:tcPr>
            <w:tcW w:w="1306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7F7A81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Parâmetro</w:t>
            </w:r>
          </w:p>
        </w:tc>
        <w:tc>
          <w:tcPr>
            <w:tcW w:w="5181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7F7A81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Valor</w:t>
            </w:r>
          </w:p>
        </w:tc>
        <w:tc>
          <w:tcPr>
            <w:tcW w:w="1321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7F7A81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Tipo</w:t>
            </w:r>
          </w:p>
        </w:tc>
        <w:tc>
          <w:tcPr>
            <w:tcW w:w="1210" w:type="dxa"/>
            <w:tcBorders>
              <w:bottom w:val="single" w:sz="12" w:space="0" w:color="FFFFFF"/>
            </w:tcBorders>
            <w:shd w:val="clear" w:color="auto" w:fill="0070C0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</w:pPr>
            <w:r w:rsidRPr="007F7A81">
              <w:rPr>
                <w:b/>
                <w:bCs/>
                <w:noProof/>
                <w:color w:val="FFFFFF"/>
                <w:sz w:val="18"/>
                <w:szCs w:val="16"/>
                <w:lang w:eastAsia="pt-BR"/>
              </w:rPr>
              <w:t>Tamanho de Caracteres</w:t>
            </w:r>
          </w:p>
        </w:tc>
      </w:tr>
      <w:tr w:rsidR="00DA2433" w:rsidRPr="007F7A81" w:rsidTr="007F7A81">
        <w:tc>
          <w:tcPr>
            <w:tcW w:w="1306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7F7A81">
              <w:rPr>
                <w:b/>
                <w:bCs/>
                <w:noProof/>
                <w:sz w:val="18"/>
                <w:szCs w:val="14"/>
                <w:lang w:eastAsia="pt-BR"/>
              </w:rPr>
              <w:t>seller_op_id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Código de referência, o mesmo deve ser único, dado que é necessário definir uma operação de forma unívoca.</w:t>
            </w:r>
          </w:p>
        </w:tc>
        <w:tc>
          <w:tcPr>
            <w:tcW w:w="1321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100</w:t>
            </w:r>
          </w:p>
        </w:tc>
      </w:tr>
      <w:tr w:rsidR="00DA2433" w:rsidRPr="007F7A81" w:rsidTr="007F7A81">
        <w:tc>
          <w:tcPr>
            <w:tcW w:w="1306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7F7A81">
              <w:rPr>
                <w:b/>
                <w:bCs/>
                <w:noProof/>
                <w:sz w:val="18"/>
                <w:szCs w:val="14"/>
                <w:lang w:eastAsia="pt-BR"/>
              </w:rPr>
              <w:t>mp_op_id</w:t>
            </w:r>
          </w:p>
        </w:tc>
        <w:tc>
          <w:tcPr>
            <w:tcW w:w="5181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Identificador da operação do pagamento no MercadoPago</w:t>
            </w:r>
          </w:p>
        </w:tc>
        <w:tc>
          <w:tcPr>
            <w:tcW w:w="1321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7F7A81" w:rsidTr="007F7A81">
        <w:tc>
          <w:tcPr>
            <w:tcW w:w="1306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7F7A81">
              <w:rPr>
                <w:b/>
                <w:bCs/>
                <w:noProof/>
                <w:sz w:val="18"/>
                <w:szCs w:val="14"/>
                <w:lang w:eastAsia="pt-BR"/>
              </w:rPr>
              <w:t xml:space="preserve">acc_id </w:t>
            </w:r>
          </w:p>
        </w:tc>
        <w:tc>
          <w:tcPr>
            <w:tcW w:w="5181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Número de conta do vendedor.</w:t>
            </w:r>
          </w:p>
        </w:tc>
        <w:tc>
          <w:tcPr>
            <w:tcW w:w="1321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Numérico</w:t>
            </w:r>
          </w:p>
        </w:tc>
        <w:tc>
          <w:tcPr>
            <w:tcW w:w="1210" w:type="dxa"/>
            <w:shd w:val="pct5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10</w:t>
            </w:r>
          </w:p>
        </w:tc>
      </w:tr>
      <w:tr w:rsidR="00DA2433" w:rsidRPr="007F7A81" w:rsidTr="007F7A81">
        <w:tc>
          <w:tcPr>
            <w:tcW w:w="1306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b/>
                <w:bCs/>
                <w:noProof/>
                <w:sz w:val="18"/>
                <w:szCs w:val="14"/>
                <w:lang w:eastAsia="pt-BR"/>
              </w:rPr>
            </w:pPr>
            <w:r w:rsidRPr="007F7A81">
              <w:rPr>
                <w:b/>
                <w:bCs/>
                <w:noProof/>
                <w:sz w:val="18"/>
                <w:szCs w:val="14"/>
                <w:lang w:eastAsia="pt-BR"/>
              </w:rPr>
              <w:t>sonda_key</w:t>
            </w:r>
          </w:p>
        </w:tc>
        <w:tc>
          <w:tcPr>
            <w:tcW w:w="5181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Código validador de segurança para sonda</w:t>
            </w:r>
          </w:p>
        </w:tc>
        <w:tc>
          <w:tcPr>
            <w:tcW w:w="1321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rPr>
                <w:noProof/>
                <w:sz w:val="18"/>
                <w:szCs w:val="14"/>
                <w:lang w:eastAsia="pt-BR"/>
              </w:rPr>
            </w:pPr>
            <w:r w:rsidRPr="007F7A81">
              <w:rPr>
                <w:noProof/>
                <w:sz w:val="18"/>
                <w:szCs w:val="14"/>
                <w:lang w:eastAsia="pt-BR"/>
              </w:rPr>
              <w:t>Alfanumérico</w:t>
            </w:r>
          </w:p>
        </w:tc>
        <w:tc>
          <w:tcPr>
            <w:tcW w:w="1210" w:type="dxa"/>
            <w:shd w:val="pct20" w:color="000000" w:fill="FFFFFF"/>
            <w:vAlign w:val="center"/>
          </w:tcPr>
          <w:p w:rsidR="00DA2433" w:rsidRPr="007F7A81" w:rsidRDefault="00DA2433" w:rsidP="00555454">
            <w:pPr>
              <w:spacing w:after="0" w:line="240" w:lineRule="auto"/>
              <w:jc w:val="center"/>
              <w:rPr>
                <w:noProof/>
                <w:sz w:val="18"/>
                <w:szCs w:val="14"/>
                <w:lang w:eastAsia="pt-BR"/>
              </w:rPr>
            </w:pPr>
            <w:r>
              <w:rPr>
                <w:noProof/>
                <w:sz w:val="18"/>
                <w:szCs w:val="14"/>
                <w:lang w:eastAsia="pt-BR"/>
              </w:rPr>
              <w:t>32</w:t>
            </w:r>
          </w:p>
        </w:tc>
      </w:tr>
    </w:tbl>
    <w:p w:rsidR="00DA2433" w:rsidRDefault="00DA2433" w:rsidP="00D11873"/>
    <w:p w:rsidR="00DA2433" w:rsidRPr="00A021BB" w:rsidRDefault="00DA2433" w:rsidP="001C02C3">
      <w:pPr>
        <w:jc w:val="both"/>
        <w:rPr>
          <w:sz w:val="24"/>
          <w:szCs w:val="24"/>
        </w:rPr>
      </w:pPr>
      <w:r w:rsidRPr="00A021BB">
        <w:rPr>
          <w:sz w:val="24"/>
          <w:szCs w:val="24"/>
        </w:rPr>
        <w:t xml:space="preserve">Lembramos que os parâmetros </w:t>
      </w:r>
      <w:r w:rsidRPr="00A021BB">
        <w:rPr>
          <w:i/>
          <w:sz w:val="24"/>
          <w:szCs w:val="24"/>
        </w:rPr>
        <w:t>mp_op_id</w:t>
      </w:r>
      <w:r w:rsidRPr="00A021BB">
        <w:rPr>
          <w:sz w:val="24"/>
          <w:szCs w:val="24"/>
        </w:rPr>
        <w:t xml:space="preserve"> e </w:t>
      </w:r>
      <w:r w:rsidRPr="00A021BB">
        <w:rPr>
          <w:i/>
          <w:sz w:val="24"/>
          <w:szCs w:val="24"/>
        </w:rPr>
        <w:t>seller_op_id</w:t>
      </w:r>
      <w:r w:rsidRPr="00A021BB">
        <w:rPr>
          <w:sz w:val="24"/>
          <w:szCs w:val="24"/>
        </w:rPr>
        <w:t xml:space="preserve"> não podem ser mutuamente nulos, e, além disso, os campos </w:t>
      </w:r>
      <w:r w:rsidRPr="00A021BB">
        <w:rPr>
          <w:i/>
          <w:sz w:val="24"/>
          <w:szCs w:val="24"/>
        </w:rPr>
        <w:t>acc_id</w:t>
      </w:r>
      <w:r w:rsidRPr="00A021BB">
        <w:rPr>
          <w:sz w:val="24"/>
          <w:szCs w:val="24"/>
        </w:rPr>
        <w:t xml:space="preserve"> e </w:t>
      </w:r>
      <w:r w:rsidRPr="00A021BB">
        <w:rPr>
          <w:i/>
          <w:sz w:val="24"/>
          <w:szCs w:val="24"/>
        </w:rPr>
        <w:t>sonda_key</w:t>
      </w:r>
      <w:r w:rsidRPr="00A021BB">
        <w:rPr>
          <w:sz w:val="24"/>
          <w:szCs w:val="24"/>
        </w:rPr>
        <w:t xml:space="preserve"> não podem ser vazios.</w:t>
      </w:r>
    </w:p>
    <w:p w:rsidR="00DA2433" w:rsidRPr="00A021BB" w:rsidRDefault="00DA2433" w:rsidP="004302EF">
      <w:pPr>
        <w:jc w:val="both"/>
        <w:rPr>
          <w:sz w:val="24"/>
        </w:rPr>
      </w:pPr>
      <w:r w:rsidRPr="00A021BB">
        <w:rPr>
          <w:sz w:val="24"/>
        </w:rPr>
        <w:t xml:space="preserve">Este WebService retorna um XML com um conjunto de dados, entre os quais está o </w:t>
      </w:r>
      <w:r>
        <w:rPr>
          <w:sz w:val="24"/>
        </w:rPr>
        <w:t>status da validação do pedido (</w:t>
      </w:r>
      <w:r w:rsidRPr="00A021BB">
        <w:rPr>
          <w:sz w:val="24"/>
        </w:rPr>
        <w:t>“</w:t>
      </w:r>
      <w:r w:rsidRPr="00A021BB">
        <w:rPr>
          <w:i/>
          <w:sz w:val="24"/>
        </w:rPr>
        <w:t>message”)</w:t>
      </w:r>
      <w:r w:rsidRPr="00A021BB">
        <w:rPr>
          <w:sz w:val="24"/>
        </w:rPr>
        <w:t xml:space="preserve"> e seus possíveis valores (“OK” ou a mensagem do erro).</w:t>
      </w:r>
    </w:p>
    <w:p w:rsidR="00DA2433" w:rsidRPr="00785393" w:rsidRDefault="00DA2433" w:rsidP="00D11873">
      <w:pPr>
        <w:rPr>
          <w:b/>
          <w:bCs/>
        </w:rPr>
      </w:pPr>
      <w:r w:rsidRPr="00785393">
        <w:rPr>
          <w:b/>
          <w:bCs/>
        </w:rPr>
        <w:t>4.2.3.1 Um exemplo de XML para um pagamento que está pendente de aprovação é: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>&lt;?xml version="1.0" encoding="ISO-8859-1"?&gt;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>&lt;result&gt;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&lt;message&gt;</w:t>
      </w:r>
      <w:r w:rsidRPr="00A86324">
        <w:rPr>
          <w:rFonts w:cs="Courier New"/>
          <w:i/>
          <w:sz w:val="16"/>
          <w:szCs w:val="16"/>
          <w:lang w:val="en-US" w:eastAsia="es-AR"/>
        </w:rPr>
        <w:t>OK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&lt;/message&gt;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&lt;operation&gt;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&lt;seller_op_id&gt;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ID12345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&lt;/seller_op_id&gt;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&lt;mp_op_id&gt;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12345678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&lt;/mp_op_id&gt;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&lt;acc_id&gt;</w:t>
      </w:r>
      <w:r w:rsidRPr="00A86324">
        <w:rPr>
          <w:i/>
          <w:sz w:val="16"/>
          <w:szCs w:val="16"/>
          <w:lang w:val="en-US"/>
        </w:rPr>
        <w:t>99999999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&lt;/acc_id&gt;</w:t>
      </w:r>
    </w:p>
    <w:p w:rsidR="00DA2433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&lt;status&gt;</w:t>
      </w:r>
      <w:r w:rsidRPr="00A86324">
        <w:rPr>
          <w:rFonts w:cs="Courier New"/>
          <w:i/>
          <w:sz w:val="16"/>
          <w:szCs w:val="16"/>
          <w:lang w:val="en-US" w:eastAsia="es-AR"/>
        </w:rPr>
        <w:t>P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&lt;/status&gt;</w:t>
      </w:r>
    </w:p>
    <w:p w:rsidR="00DA2433" w:rsidRPr="007C4FE5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>
        <w:rPr>
          <w:rFonts w:cs="Courier New"/>
          <w:i/>
          <w:sz w:val="16"/>
          <w:szCs w:val="16"/>
          <w:lang w:val="en-US" w:eastAsia="es-AR"/>
        </w:rPr>
        <w:tab/>
      </w:r>
      <w:r>
        <w:rPr>
          <w:rFonts w:cs="Courier New"/>
          <w:i/>
          <w:sz w:val="16"/>
          <w:szCs w:val="16"/>
          <w:lang w:val="en-US" w:eastAsia="es-AR"/>
        </w:rPr>
        <w:tab/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&lt;status_description&gt;</w:t>
      </w:r>
      <w:r w:rsidRPr="007C4FE5">
        <w:rPr>
          <w:rFonts w:cs="Courier New"/>
          <w:i/>
          <w:sz w:val="16"/>
          <w:szCs w:val="16"/>
          <w:lang w:val="en-US" w:eastAsia="es-AR"/>
        </w:rPr>
        <w:t>pending</w:t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&lt;/status_description&gt;</w:t>
      </w:r>
    </w:p>
    <w:p w:rsidR="00DA2433" w:rsidRPr="009719CA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9719CA">
        <w:rPr>
          <w:rFonts w:cs="Courier New"/>
          <w:b/>
          <w:i/>
          <w:sz w:val="16"/>
          <w:szCs w:val="16"/>
          <w:lang w:eastAsia="es-AR"/>
        </w:rPr>
        <w:t>&lt;item_id&gt;</w:t>
      </w:r>
      <w:r w:rsidRPr="009719CA">
        <w:rPr>
          <w:rFonts w:cs="Courier New"/>
          <w:i/>
          <w:sz w:val="16"/>
          <w:szCs w:val="16"/>
          <w:lang w:eastAsia="es-AR"/>
        </w:rPr>
        <w:t>A1234</w:t>
      </w:r>
      <w:r w:rsidRPr="009719CA">
        <w:rPr>
          <w:rFonts w:cs="Courier New"/>
          <w:b/>
          <w:i/>
          <w:sz w:val="16"/>
          <w:szCs w:val="16"/>
          <w:lang w:eastAsia="es-AR"/>
        </w:rPr>
        <w:t>&lt;/item_id&gt;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9719CA">
        <w:rPr>
          <w:rFonts w:cs="Courier New"/>
          <w:i/>
          <w:sz w:val="16"/>
          <w:szCs w:val="16"/>
          <w:lang w:eastAsia="es-AR"/>
        </w:rPr>
        <w:tab/>
      </w:r>
      <w:r w:rsidRPr="009719CA">
        <w:rPr>
          <w:rFonts w:cs="Courier New"/>
          <w:i/>
          <w:sz w:val="16"/>
          <w:szCs w:val="16"/>
          <w:lang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&lt;name&gt;</w:t>
      </w:r>
      <w:r w:rsidRPr="00A86324">
        <w:rPr>
          <w:rFonts w:cs="Courier New"/>
          <w:i/>
          <w:sz w:val="16"/>
          <w:szCs w:val="16"/>
          <w:lang w:val="en-US" w:eastAsia="es-AR"/>
        </w:rPr>
        <w:t>Meu Produto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&lt;/name&gt;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&lt;price&gt;</w:t>
      </w:r>
      <w:r w:rsidRPr="00A86324">
        <w:rPr>
          <w:rFonts w:cs="Courier New"/>
          <w:i/>
          <w:sz w:val="16"/>
          <w:szCs w:val="16"/>
          <w:lang w:val="en-US" w:eastAsia="es-AR"/>
        </w:rPr>
        <w:t>199.0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&lt;/price&gt;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&lt;shipping_amount&gt;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21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shipping_amount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additional_amount &gt;</w:t>
      </w:r>
      <w:r w:rsidRPr="00A86324">
        <w:rPr>
          <w:rFonts w:cs="Courier New"/>
          <w:i/>
          <w:sz w:val="16"/>
          <w:szCs w:val="16"/>
          <w:lang w:val="en-US" w:eastAsia="es-AR"/>
        </w:rPr>
        <w:t>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&lt;/additional_amount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total_amount&gt;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220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total_amount&gt;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&lt;extra_part&gt;&lt;/extra_part&gt;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&lt;payment_method&gt;</w:t>
      </w:r>
      <w:r w:rsidRPr="00A86324">
        <w:rPr>
          <w:rFonts w:cs="Courier New"/>
          <w:i/>
          <w:sz w:val="16"/>
          <w:szCs w:val="16"/>
          <w:lang w:val="en-US" w:eastAsia="es-AR"/>
        </w:rPr>
        <w:t>BTI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&lt;/payment_method&gt;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eastAsia="es-AR"/>
        </w:rPr>
        <w:t>&lt;/operation&gt;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eastAsia="es-AR"/>
        </w:rPr>
      </w:pPr>
      <w:r w:rsidRPr="00A86324">
        <w:rPr>
          <w:rFonts w:cs="Courier New"/>
          <w:b/>
          <w:i/>
          <w:sz w:val="16"/>
          <w:szCs w:val="16"/>
          <w:lang w:eastAsia="es-AR"/>
        </w:rPr>
        <w:t>&lt;/result&gt;</w:t>
      </w:r>
    </w:p>
    <w:p w:rsidR="00DA2433" w:rsidRPr="007F7A81" w:rsidRDefault="00DA2433" w:rsidP="00A86324">
      <w:pPr>
        <w:tabs>
          <w:tab w:val="left" w:pos="1358"/>
        </w:tabs>
        <w:spacing w:after="0"/>
        <w:rPr>
          <w:b/>
          <w:sz w:val="24"/>
        </w:rPr>
      </w:pPr>
    </w:p>
    <w:p w:rsidR="00DA2433" w:rsidRPr="00CA320F" w:rsidRDefault="00DA2433" w:rsidP="00D11873">
      <w:pPr>
        <w:rPr>
          <w:b/>
        </w:rPr>
      </w:pPr>
      <w:r>
        <w:rPr>
          <w:b/>
        </w:rPr>
        <w:t>4</w:t>
      </w:r>
      <w:r w:rsidRPr="00CA320F">
        <w:rPr>
          <w:b/>
        </w:rPr>
        <w:t>.2.3.2. Um exemplo de XML para um pagamento que foi aprovado é: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>&lt;?xml version="1.0" encoding="ISO-8859-1"?&gt;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>&lt;result&gt;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&lt;message&gt;</w:t>
      </w:r>
      <w:r w:rsidRPr="00A86324">
        <w:rPr>
          <w:rFonts w:cs="Courier New"/>
          <w:i/>
          <w:sz w:val="16"/>
          <w:szCs w:val="16"/>
          <w:lang w:val="en-US" w:eastAsia="es-AR"/>
        </w:rPr>
        <w:t>OK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&lt;/message&gt;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&lt;operation&gt;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&lt;seller_op_id&gt;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ID12345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&lt;/seller_op_id&gt;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&lt;mp_op_id&gt;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12345678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&lt;/mp_op_id&gt;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&lt;acc_id&gt;</w:t>
      </w:r>
      <w:r w:rsidRPr="00A86324">
        <w:rPr>
          <w:i/>
          <w:sz w:val="16"/>
          <w:szCs w:val="16"/>
          <w:lang w:val="en-US"/>
        </w:rPr>
        <w:t>99999999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&lt;/acc_id&gt;</w:t>
      </w:r>
    </w:p>
    <w:p w:rsidR="00DA2433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&lt;status&gt;</w:t>
      </w:r>
      <w:r w:rsidRPr="00A86324">
        <w:rPr>
          <w:rFonts w:cs="Courier New"/>
          <w:i/>
          <w:sz w:val="16"/>
          <w:szCs w:val="16"/>
          <w:lang w:val="en-US" w:eastAsia="es-AR"/>
        </w:rPr>
        <w:t>A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&lt;/status&gt;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>
        <w:rPr>
          <w:rFonts w:cs="Courier New"/>
          <w:i/>
          <w:sz w:val="16"/>
          <w:szCs w:val="16"/>
          <w:lang w:val="en-US" w:eastAsia="es-AR"/>
        </w:rPr>
        <w:tab/>
      </w:r>
      <w:r>
        <w:rPr>
          <w:rFonts w:cs="Courier New"/>
          <w:i/>
          <w:sz w:val="16"/>
          <w:szCs w:val="16"/>
          <w:lang w:val="en-US" w:eastAsia="es-AR"/>
        </w:rPr>
        <w:tab/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&lt;status_description&gt;</w:t>
      </w:r>
      <w:r w:rsidRPr="007C4FE5">
        <w:rPr>
          <w:rFonts w:cs="Courier New"/>
          <w:i/>
          <w:sz w:val="16"/>
          <w:szCs w:val="16"/>
          <w:lang w:val="en-US" w:eastAsia="es-AR"/>
        </w:rPr>
        <w:t>approved</w:t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&lt;/status_description&gt;</w:t>
      </w:r>
    </w:p>
    <w:p w:rsidR="00DA2433" w:rsidRPr="007C4FE5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7C4FE5">
        <w:rPr>
          <w:rFonts w:cs="Courier New"/>
          <w:b/>
          <w:i/>
          <w:sz w:val="16"/>
          <w:szCs w:val="16"/>
          <w:lang w:eastAsia="es-AR"/>
        </w:rPr>
        <w:t>&lt;item_id&gt;</w:t>
      </w:r>
      <w:r w:rsidRPr="007C4FE5">
        <w:rPr>
          <w:rFonts w:cs="Courier New"/>
          <w:i/>
          <w:sz w:val="16"/>
          <w:szCs w:val="16"/>
          <w:lang w:eastAsia="es-AR"/>
        </w:rPr>
        <w:t>A1234</w:t>
      </w:r>
      <w:r w:rsidRPr="007C4FE5">
        <w:rPr>
          <w:rFonts w:cs="Courier New"/>
          <w:b/>
          <w:i/>
          <w:sz w:val="16"/>
          <w:szCs w:val="16"/>
          <w:lang w:eastAsia="es-AR"/>
        </w:rPr>
        <w:t>&lt;/item_id&gt;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7C4FE5">
        <w:rPr>
          <w:rFonts w:cs="Courier New"/>
          <w:i/>
          <w:sz w:val="16"/>
          <w:szCs w:val="16"/>
          <w:lang w:eastAsia="es-AR"/>
        </w:rPr>
        <w:tab/>
      </w:r>
      <w:r w:rsidRPr="007C4FE5">
        <w:rPr>
          <w:rFonts w:cs="Courier New"/>
          <w:i/>
          <w:sz w:val="16"/>
          <w:szCs w:val="16"/>
          <w:lang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&lt;name&gt;</w:t>
      </w:r>
      <w:r w:rsidRPr="00A86324">
        <w:rPr>
          <w:rFonts w:cs="Courier New"/>
          <w:i/>
          <w:sz w:val="16"/>
          <w:szCs w:val="16"/>
          <w:lang w:val="en-US" w:eastAsia="es-AR"/>
        </w:rPr>
        <w:t>Meu Produto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&lt;/name&gt;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&lt;price&gt;</w:t>
      </w:r>
      <w:r w:rsidRPr="00A86324">
        <w:rPr>
          <w:rFonts w:cs="Courier New"/>
          <w:i/>
          <w:sz w:val="16"/>
          <w:szCs w:val="16"/>
          <w:lang w:val="en-US" w:eastAsia="es-AR"/>
        </w:rPr>
        <w:t>199.0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&lt;/price&gt;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&lt;shipping_amount&gt;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21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shipping_amount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additional_amount &gt;</w:t>
      </w:r>
      <w:r w:rsidRPr="00A86324">
        <w:rPr>
          <w:rFonts w:cs="Courier New"/>
          <w:i/>
          <w:sz w:val="16"/>
          <w:szCs w:val="16"/>
          <w:lang w:val="en-US" w:eastAsia="es-AR"/>
        </w:rPr>
        <w:t>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&lt;/additional_amount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total_amount&gt;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220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total_amount&gt;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&lt;extra_part&gt;&lt;/extra_part&gt;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&lt;payment_method&gt;</w:t>
      </w:r>
      <w:r w:rsidRPr="00A86324">
        <w:rPr>
          <w:rFonts w:cs="Courier New"/>
          <w:i/>
          <w:sz w:val="16"/>
          <w:szCs w:val="16"/>
          <w:lang w:val="en-US" w:eastAsia="es-AR"/>
        </w:rPr>
        <w:t>CC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&lt;/payment_method&gt;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eastAsia="es-AR"/>
        </w:rPr>
        <w:t>&lt;/operation&gt;</w:t>
      </w:r>
    </w:p>
    <w:p w:rsidR="00DA2433" w:rsidRPr="007F7A81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eastAsia="es-AR"/>
        </w:rPr>
      </w:pPr>
      <w:r w:rsidRPr="00A86324">
        <w:rPr>
          <w:rFonts w:cs="Courier New"/>
          <w:b/>
          <w:i/>
          <w:sz w:val="16"/>
          <w:szCs w:val="16"/>
          <w:lang w:eastAsia="es-AR"/>
        </w:rPr>
        <w:t>&lt;/result&gt;</w:t>
      </w:r>
    </w:p>
    <w:p w:rsidR="00DA2433" w:rsidRPr="007F7A81" w:rsidRDefault="00DA2433" w:rsidP="00B702D2">
      <w:pPr>
        <w:spacing w:after="0"/>
        <w:rPr>
          <w:sz w:val="24"/>
          <w:szCs w:val="24"/>
        </w:rPr>
      </w:pPr>
    </w:p>
    <w:p w:rsidR="00DA2433" w:rsidRPr="00CA320F" w:rsidRDefault="00DA2433" w:rsidP="00D11873">
      <w:pPr>
        <w:rPr>
          <w:b/>
        </w:rPr>
      </w:pPr>
      <w:r>
        <w:rPr>
          <w:b/>
        </w:rPr>
        <w:t>4</w:t>
      </w:r>
      <w:r w:rsidRPr="00CA320F">
        <w:rPr>
          <w:b/>
        </w:rPr>
        <w:t>.2.3.3 Um exemplo de XML para um pagamento que foi recusado é: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>&lt;?xml version="1.0" encoding="ISO-8859-1"?&gt;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>&lt;result&gt;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&lt;message&gt;</w:t>
      </w:r>
      <w:r w:rsidRPr="00A86324">
        <w:rPr>
          <w:rFonts w:cs="Courier New"/>
          <w:i/>
          <w:sz w:val="16"/>
          <w:szCs w:val="16"/>
          <w:lang w:val="en-US" w:eastAsia="es-AR"/>
        </w:rPr>
        <w:t>OK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&lt;/message&gt;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&lt;operation&gt;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&lt;seller_op_id&gt;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ID12345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&lt;/seller_op_id&gt;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&lt;mp_op_id&gt;</w:t>
      </w:r>
      <w:r w:rsidRPr="00A86324">
        <w:rPr>
          <w:rFonts w:cs="Courier New"/>
          <w:i/>
          <w:sz w:val="16"/>
          <w:szCs w:val="16"/>
          <w:lang w:val="en-US" w:eastAsia="es-AR"/>
        </w:rPr>
        <w:t>12345678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&lt;/mp_op_id&gt;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&lt;acc_id&gt;</w:t>
      </w:r>
      <w:r w:rsidRPr="00A86324">
        <w:rPr>
          <w:i/>
          <w:sz w:val="16"/>
          <w:szCs w:val="16"/>
          <w:lang w:val="en-US"/>
        </w:rPr>
        <w:t>99999999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&lt;/acc_id&gt;</w:t>
      </w:r>
    </w:p>
    <w:p w:rsidR="00DA2433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&lt;status&gt;</w:t>
      </w:r>
      <w:r w:rsidRPr="00A86324">
        <w:rPr>
          <w:rFonts w:cs="Courier New"/>
          <w:i/>
          <w:sz w:val="16"/>
          <w:szCs w:val="16"/>
          <w:lang w:val="en-US" w:eastAsia="es-AR"/>
        </w:rPr>
        <w:t>C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&lt;/status&gt;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>
        <w:rPr>
          <w:rFonts w:cs="Courier New"/>
          <w:b/>
          <w:i/>
          <w:sz w:val="16"/>
          <w:szCs w:val="16"/>
          <w:lang w:val="en-US" w:eastAsia="es-AR"/>
        </w:rPr>
        <w:tab/>
      </w:r>
      <w:r>
        <w:rPr>
          <w:rFonts w:cs="Courier New"/>
          <w:b/>
          <w:i/>
          <w:sz w:val="16"/>
          <w:szCs w:val="16"/>
          <w:lang w:val="en-US" w:eastAsia="es-AR"/>
        </w:rPr>
        <w:tab/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&lt;status_description&gt;</w:t>
      </w:r>
      <w:r w:rsidRPr="007C4FE5">
        <w:rPr>
          <w:rFonts w:cs="Courier New"/>
          <w:i/>
          <w:sz w:val="16"/>
          <w:szCs w:val="16"/>
          <w:lang w:val="en-US" w:eastAsia="es-AR"/>
        </w:rPr>
        <w:t>cancelled</w:t>
      </w:r>
      <w:r w:rsidRPr="007C4FE5">
        <w:rPr>
          <w:rFonts w:cs="Courier New"/>
          <w:b/>
          <w:i/>
          <w:sz w:val="16"/>
          <w:szCs w:val="16"/>
          <w:lang w:val="en-US" w:eastAsia="es-AR"/>
        </w:rPr>
        <w:t>&lt;/status_description&gt;</w:t>
      </w:r>
    </w:p>
    <w:p w:rsidR="00DA2433" w:rsidRPr="007C4FE5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7C4FE5">
        <w:rPr>
          <w:rFonts w:cs="Courier New"/>
          <w:b/>
          <w:i/>
          <w:sz w:val="16"/>
          <w:szCs w:val="16"/>
          <w:lang w:eastAsia="es-AR"/>
        </w:rPr>
        <w:t>&lt;item_id&gt;</w:t>
      </w:r>
      <w:r w:rsidRPr="007C4FE5">
        <w:rPr>
          <w:rFonts w:cs="Courier New"/>
          <w:i/>
          <w:sz w:val="16"/>
          <w:szCs w:val="16"/>
          <w:lang w:eastAsia="es-AR"/>
        </w:rPr>
        <w:t>A1234</w:t>
      </w:r>
      <w:r w:rsidRPr="007C4FE5">
        <w:rPr>
          <w:rFonts w:cs="Courier New"/>
          <w:b/>
          <w:i/>
          <w:sz w:val="16"/>
          <w:szCs w:val="16"/>
          <w:lang w:eastAsia="es-AR"/>
        </w:rPr>
        <w:t>&lt;/item_id&gt;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7C4FE5">
        <w:rPr>
          <w:rFonts w:cs="Courier New"/>
          <w:i/>
          <w:sz w:val="16"/>
          <w:szCs w:val="16"/>
          <w:lang w:eastAsia="es-AR"/>
        </w:rPr>
        <w:tab/>
      </w:r>
      <w:r w:rsidRPr="007C4FE5">
        <w:rPr>
          <w:rFonts w:cs="Courier New"/>
          <w:i/>
          <w:sz w:val="16"/>
          <w:szCs w:val="16"/>
          <w:lang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&lt;name&gt;</w:t>
      </w:r>
      <w:r w:rsidRPr="00A86324">
        <w:rPr>
          <w:rFonts w:cs="Courier New"/>
          <w:i/>
          <w:sz w:val="16"/>
          <w:szCs w:val="16"/>
          <w:lang w:val="en-US" w:eastAsia="es-AR"/>
        </w:rPr>
        <w:t>Meu Produto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&lt;/name&gt;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&lt;price&gt;</w:t>
      </w:r>
      <w:r w:rsidRPr="00A86324">
        <w:rPr>
          <w:rFonts w:cs="Courier New"/>
          <w:i/>
          <w:sz w:val="16"/>
          <w:szCs w:val="16"/>
          <w:lang w:val="en-US" w:eastAsia="es-AR"/>
        </w:rPr>
        <w:t>199.0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&lt;/price&gt;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&lt;shipping_amount&gt;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21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shipping_amount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additional_amount &gt;</w:t>
      </w:r>
      <w:r w:rsidRPr="00A86324">
        <w:rPr>
          <w:rFonts w:cs="Courier New"/>
          <w:i/>
          <w:sz w:val="16"/>
          <w:szCs w:val="16"/>
          <w:lang w:val="en-US" w:eastAsia="es-AR"/>
        </w:rPr>
        <w:t>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&lt;/additional_amount 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ab/>
        <w:t>&lt; total_amount&gt;</w:t>
      </w:r>
      <w:r w:rsidRPr="00A86324">
        <w:rPr>
          <w:rFonts w:cs="Courier New"/>
          <w:i/>
          <w:sz w:val="16"/>
          <w:szCs w:val="16"/>
          <w:lang w:val="en-US" w:eastAsia="es-AR"/>
        </w:rPr>
        <w:t>220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 total_amount&gt;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&lt;extra_part&gt;&lt;/extra_part&gt;</w:t>
      </w:r>
    </w:p>
    <w:p w:rsidR="00DA2433" w:rsidRPr="00A86324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&lt;payment_method&gt;</w:t>
      </w:r>
      <w:r w:rsidRPr="00A86324">
        <w:rPr>
          <w:rFonts w:cs="Courier New"/>
          <w:i/>
          <w:sz w:val="16"/>
          <w:szCs w:val="16"/>
          <w:lang w:val="en-US" w:eastAsia="es-AR"/>
        </w:rPr>
        <w:t>BTR</w:t>
      </w:r>
      <w:r w:rsidRPr="00A86324">
        <w:rPr>
          <w:rFonts w:cs="Courier New"/>
          <w:b/>
          <w:i/>
          <w:sz w:val="16"/>
          <w:szCs w:val="16"/>
          <w:lang w:val="en-US" w:eastAsia="es-AR"/>
        </w:rPr>
        <w:t>&lt;/payment_method&gt;</w:t>
      </w:r>
    </w:p>
    <w:p w:rsidR="00DA2433" w:rsidRPr="003F7A29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A86324">
        <w:rPr>
          <w:rFonts w:cs="Courier New"/>
          <w:i/>
          <w:sz w:val="16"/>
          <w:szCs w:val="16"/>
          <w:lang w:val="en-US" w:eastAsia="es-AR"/>
        </w:rPr>
        <w:tab/>
      </w:r>
      <w:r w:rsidRPr="003F7A29">
        <w:rPr>
          <w:rFonts w:cs="Courier New"/>
          <w:b/>
          <w:i/>
          <w:sz w:val="16"/>
          <w:szCs w:val="16"/>
          <w:lang w:val="en-US" w:eastAsia="es-AR"/>
        </w:rPr>
        <w:t>&lt;/operation&gt;</w:t>
      </w:r>
    </w:p>
    <w:p w:rsidR="00DA2433" w:rsidRPr="003F7A29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  <w:r w:rsidRPr="003F7A29">
        <w:rPr>
          <w:rFonts w:cs="Courier New"/>
          <w:b/>
          <w:i/>
          <w:sz w:val="16"/>
          <w:szCs w:val="16"/>
          <w:lang w:val="en-US" w:eastAsia="es-AR"/>
        </w:rPr>
        <w:t>&lt;/result&gt;</w:t>
      </w:r>
    </w:p>
    <w:p w:rsidR="00DA2433" w:rsidRPr="003F7A29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</w:p>
    <w:p w:rsidR="00DA2433" w:rsidRPr="003F7A29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16"/>
          <w:szCs w:val="16"/>
          <w:lang w:val="en-US" w:eastAsia="es-AR"/>
        </w:rPr>
      </w:pPr>
    </w:p>
    <w:p w:rsidR="00DA2433" w:rsidRPr="003F7A29" w:rsidRDefault="00DA2433" w:rsidP="009719CA">
      <w:pPr>
        <w:rPr>
          <w:rFonts w:ascii="Cambria" w:hAnsi="Cambria"/>
          <w:b/>
          <w:sz w:val="28"/>
          <w:szCs w:val="28"/>
          <w:lang w:val="en-US"/>
        </w:rPr>
      </w:pPr>
      <w:r w:rsidRPr="003F7A29">
        <w:rPr>
          <w:rFonts w:ascii="Cambria" w:hAnsi="Cambria"/>
          <w:b/>
          <w:sz w:val="28"/>
          <w:szCs w:val="28"/>
          <w:lang w:val="en-US"/>
        </w:rPr>
        <w:t>4.2.4 Legenda do parâmetro Payment_ Method:</w:t>
      </w:r>
    </w:p>
    <w:p w:rsidR="00DA2433" w:rsidRPr="009719CA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719CA">
        <w:rPr>
          <w:sz w:val="24"/>
          <w:szCs w:val="24"/>
        </w:rPr>
        <w:t>BTR</w:t>
      </w:r>
      <w:r w:rsidRPr="009719CA">
        <w:rPr>
          <w:sz w:val="24"/>
          <w:szCs w:val="24"/>
        </w:rPr>
        <w:tab/>
      </w:r>
      <w:r w:rsidRPr="009719CA">
        <w:rPr>
          <w:sz w:val="24"/>
          <w:szCs w:val="24"/>
        </w:rPr>
        <w:tab/>
        <w:t>Transferência Banc</w:t>
      </w:r>
      <w:r>
        <w:rPr>
          <w:sz w:val="24"/>
          <w:szCs w:val="24"/>
        </w:rPr>
        <w:t>á</w:t>
      </w:r>
      <w:r w:rsidRPr="009719CA">
        <w:rPr>
          <w:sz w:val="24"/>
          <w:szCs w:val="24"/>
        </w:rPr>
        <w:t>ria</w:t>
      </w:r>
    </w:p>
    <w:p w:rsidR="00DA2433" w:rsidRPr="009719CA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719CA">
        <w:rPr>
          <w:sz w:val="24"/>
          <w:szCs w:val="24"/>
        </w:rPr>
        <w:t>BTI</w:t>
      </w:r>
      <w:r w:rsidRPr="009719CA">
        <w:rPr>
          <w:sz w:val="24"/>
          <w:szCs w:val="24"/>
        </w:rPr>
        <w:tab/>
      </w:r>
      <w:r w:rsidRPr="009719CA">
        <w:rPr>
          <w:sz w:val="24"/>
          <w:szCs w:val="24"/>
        </w:rPr>
        <w:tab/>
        <w:t xml:space="preserve">Boleto </w:t>
      </w:r>
      <w:r>
        <w:rPr>
          <w:sz w:val="24"/>
          <w:szCs w:val="24"/>
        </w:rPr>
        <w:t>Bancá</w:t>
      </w:r>
      <w:r w:rsidRPr="009719CA">
        <w:rPr>
          <w:sz w:val="24"/>
          <w:szCs w:val="24"/>
        </w:rPr>
        <w:t>rio</w:t>
      </w:r>
    </w:p>
    <w:p w:rsidR="00DA2433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9719CA">
        <w:rPr>
          <w:sz w:val="24"/>
          <w:szCs w:val="24"/>
        </w:rPr>
        <w:t>CC</w:t>
      </w:r>
      <w:r w:rsidRPr="009719CA">
        <w:rPr>
          <w:sz w:val="24"/>
          <w:szCs w:val="24"/>
        </w:rPr>
        <w:tab/>
      </w:r>
      <w:r w:rsidRPr="009719CA">
        <w:rPr>
          <w:sz w:val="24"/>
          <w:szCs w:val="24"/>
        </w:rPr>
        <w:tab/>
        <w:t>Cartão de Crédito</w:t>
      </w:r>
    </w:p>
    <w:p w:rsidR="00DA2433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</w:p>
    <w:p w:rsidR="00DA2433" w:rsidRDefault="00DA2433" w:rsidP="007C4FE5">
      <w:pPr>
        <w:rPr>
          <w:rFonts w:ascii="Cambria" w:hAnsi="Cambria"/>
          <w:b/>
          <w:sz w:val="28"/>
          <w:szCs w:val="28"/>
        </w:rPr>
      </w:pPr>
      <w:r w:rsidRPr="007C4FE5">
        <w:rPr>
          <w:rFonts w:ascii="Cambria" w:hAnsi="Cambria"/>
          <w:b/>
          <w:sz w:val="28"/>
          <w:szCs w:val="28"/>
        </w:rPr>
        <w:t>4.2.5 Legenda do parâmetro Status_Description:</w:t>
      </w:r>
    </w:p>
    <w:p w:rsidR="00DA2433" w:rsidRPr="007C4FE5" w:rsidRDefault="00DA2433" w:rsidP="007C4FE5">
      <w:pPr>
        <w:rPr>
          <w:b/>
          <w:sz w:val="24"/>
          <w:szCs w:val="24"/>
        </w:rPr>
      </w:pPr>
      <w:r w:rsidRPr="007C4FE5">
        <w:rPr>
          <w:b/>
          <w:sz w:val="24"/>
          <w:szCs w:val="24"/>
        </w:rPr>
        <w:t>Título</w:t>
      </w:r>
      <w:r w:rsidRPr="007C4FE5">
        <w:rPr>
          <w:b/>
          <w:sz w:val="24"/>
          <w:szCs w:val="24"/>
        </w:rPr>
        <w:tab/>
      </w:r>
      <w:r w:rsidRPr="007C4FE5">
        <w:rPr>
          <w:b/>
          <w:sz w:val="24"/>
          <w:szCs w:val="24"/>
        </w:rPr>
        <w:tab/>
      </w:r>
      <w:r w:rsidRPr="007C4FE5">
        <w:rPr>
          <w:b/>
          <w:sz w:val="24"/>
          <w:szCs w:val="24"/>
        </w:rPr>
        <w:tab/>
        <w:t>Descrição</w:t>
      </w:r>
      <w:r w:rsidRPr="007C4FE5">
        <w:rPr>
          <w:b/>
          <w:sz w:val="24"/>
          <w:szCs w:val="24"/>
        </w:rPr>
        <w:tab/>
      </w:r>
      <w:r w:rsidRPr="007C4FE5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Status da Transação</w:t>
      </w:r>
      <w:r w:rsidRPr="007C4FE5">
        <w:rPr>
          <w:b/>
          <w:sz w:val="24"/>
          <w:szCs w:val="24"/>
        </w:rPr>
        <w:tab/>
      </w:r>
      <w:r w:rsidRPr="007C4FE5">
        <w:rPr>
          <w:b/>
          <w:sz w:val="24"/>
          <w:szCs w:val="24"/>
        </w:rPr>
        <w:tab/>
      </w:r>
    </w:p>
    <w:p w:rsidR="00DA2433" w:rsidRPr="007C4FE5" w:rsidRDefault="00DA2433" w:rsidP="007C4FE5">
      <w:pPr>
        <w:rPr>
          <w:sz w:val="24"/>
          <w:szCs w:val="24"/>
        </w:rPr>
      </w:pPr>
      <w:r>
        <w:rPr>
          <w:sz w:val="24"/>
          <w:szCs w:val="24"/>
        </w:rPr>
        <w:t xml:space="preserve">approved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 xml:space="preserve"> A</w:t>
      </w:r>
      <w:r>
        <w:rPr>
          <w:sz w:val="24"/>
          <w:szCs w:val="24"/>
        </w:rPr>
        <w:t>provada</w:t>
      </w:r>
      <w:r w:rsidRPr="007C4FE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A</w:t>
      </w:r>
    </w:p>
    <w:p w:rsidR="00DA2433" w:rsidRDefault="00DA2433" w:rsidP="007C4FE5">
      <w:pPr>
        <w:rPr>
          <w:b/>
          <w:sz w:val="24"/>
          <w:szCs w:val="24"/>
        </w:rPr>
      </w:pPr>
      <w:r w:rsidRPr="007C4FE5">
        <w:rPr>
          <w:sz w:val="24"/>
          <w:szCs w:val="24"/>
        </w:rPr>
        <w:t xml:space="preserve">cancelled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>Cancelada o</w:t>
      </w:r>
      <w:r>
        <w:rPr>
          <w:sz w:val="24"/>
          <w:szCs w:val="24"/>
        </w:rPr>
        <w:t>u</w:t>
      </w:r>
      <w:r w:rsidRPr="007C4FE5">
        <w:rPr>
          <w:sz w:val="24"/>
          <w:szCs w:val="24"/>
        </w:rPr>
        <w:t xml:space="preserve"> Vencida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C</w:t>
      </w:r>
    </w:p>
    <w:p w:rsidR="00DA2433" w:rsidRPr="007C4FE5" w:rsidRDefault="00DA2433" w:rsidP="00CB0C03">
      <w:pPr>
        <w:rPr>
          <w:sz w:val="24"/>
          <w:szCs w:val="24"/>
        </w:rPr>
      </w:pPr>
      <w:r w:rsidRPr="007C4FE5">
        <w:rPr>
          <w:sz w:val="24"/>
          <w:szCs w:val="24"/>
        </w:rPr>
        <w:t xml:space="preserve">refunded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>Dev</w:t>
      </w:r>
      <w:r>
        <w:rPr>
          <w:sz w:val="24"/>
          <w:szCs w:val="24"/>
        </w:rPr>
        <w:t>olvida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C</w:t>
      </w:r>
    </w:p>
    <w:p w:rsidR="00DA2433" w:rsidRPr="007C4FE5" w:rsidRDefault="00DA2433" w:rsidP="00CB0C03">
      <w:pPr>
        <w:rPr>
          <w:sz w:val="24"/>
          <w:szCs w:val="24"/>
        </w:rPr>
      </w:pPr>
      <w:r>
        <w:rPr>
          <w:sz w:val="24"/>
          <w:szCs w:val="24"/>
        </w:rPr>
        <w:t xml:space="preserve">rejected </w:t>
      </w:r>
      <w:r w:rsidRPr="007C4FE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>Re</w:t>
      </w:r>
      <w:r>
        <w:rPr>
          <w:sz w:val="24"/>
          <w:szCs w:val="24"/>
        </w:rPr>
        <w:t>jeitada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C</w:t>
      </w:r>
    </w:p>
    <w:p w:rsidR="00DA2433" w:rsidRPr="007C4FE5" w:rsidRDefault="00DA2433" w:rsidP="007C4FE5">
      <w:pPr>
        <w:rPr>
          <w:sz w:val="24"/>
          <w:szCs w:val="24"/>
        </w:rPr>
      </w:pPr>
      <w:r w:rsidRPr="007C4FE5">
        <w:rPr>
          <w:sz w:val="24"/>
          <w:szCs w:val="24"/>
        </w:rPr>
        <w:t>in_mediation</w:t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 xml:space="preserve">Em disputa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P</w:t>
      </w:r>
    </w:p>
    <w:p w:rsidR="00DA2433" w:rsidRPr="007C4FE5" w:rsidRDefault="00DA2433" w:rsidP="007C4FE5">
      <w:pPr>
        <w:rPr>
          <w:sz w:val="24"/>
          <w:szCs w:val="24"/>
        </w:rPr>
      </w:pPr>
      <w:r w:rsidRPr="007C4FE5">
        <w:rPr>
          <w:sz w:val="24"/>
          <w:szCs w:val="24"/>
        </w:rPr>
        <w:t xml:space="preserve">in_process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C4FE5">
        <w:rPr>
          <w:sz w:val="24"/>
          <w:szCs w:val="24"/>
        </w:rPr>
        <w:t xml:space="preserve"> Em processo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P</w:t>
      </w:r>
    </w:p>
    <w:p w:rsidR="00DA2433" w:rsidRPr="007C4FE5" w:rsidRDefault="00DA2433" w:rsidP="007C4FE5">
      <w:pPr>
        <w:rPr>
          <w:sz w:val="24"/>
          <w:szCs w:val="24"/>
        </w:rPr>
      </w:pPr>
      <w:r>
        <w:rPr>
          <w:sz w:val="24"/>
          <w:szCs w:val="24"/>
        </w:rPr>
        <w:t xml:space="preserve">pending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Pend</w:t>
      </w:r>
      <w:r w:rsidRPr="007C4FE5">
        <w:rPr>
          <w:sz w:val="24"/>
          <w:szCs w:val="24"/>
        </w:rPr>
        <w:t>ente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B0C03">
        <w:rPr>
          <w:b/>
          <w:sz w:val="24"/>
          <w:szCs w:val="24"/>
        </w:rPr>
        <w:t>P</w:t>
      </w:r>
    </w:p>
    <w:p w:rsidR="00DA2433" w:rsidRPr="009719CA" w:rsidRDefault="00DA2433" w:rsidP="00A86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Courier New"/>
          <w:b/>
          <w:i/>
          <w:sz w:val="24"/>
          <w:szCs w:val="24"/>
          <w:lang w:eastAsia="es-AR"/>
        </w:rPr>
      </w:pPr>
    </w:p>
    <w:p w:rsidR="00DA2433" w:rsidRPr="00785393" w:rsidRDefault="00DA2433" w:rsidP="005A5859">
      <w:pPr>
        <w:pStyle w:val="Heading1"/>
        <w:rPr>
          <w:sz w:val="42"/>
          <w:szCs w:val="42"/>
          <w:lang w:val="pt-BR"/>
        </w:rPr>
      </w:pPr>
      <w:r w:rsidRPr="00785393">
        <w:rPr>
          <w:color w:val="auto"/>
          <w:sz w:val="16"/>
          <w:szCs w:val="16"/>
          <w:lang w:val="pt-BR"/>
        </w:rPr>
        <w:br w:type="page"/>
      </w:r>
      <w:bookmarkStart w:id="31" w:name="_Toc275951723"/>
      <w:bookmarkStart w:id="32" w:name="_Toc275952485"/>
      <w:bookmarkStart w:id="33" w:name="_Toc278460400"/>
      <w:r w:rsidRPr="00785393">
        <w:rPr>
          <w:sz w:val="42"/>
          <w:szCs w:val="42"/>
          <w:lang w:val="pt-BR"/>
        </w:rPr>
        <w:t>Capítulo 5 – Tabela de Preços de seu Produto</w:t>
      </w:r>
      <w:bookmarkEnd w:id="31"/>
      <w:bookmarkEnd w:id="32"/>
      <w:bookmarkEnd w:id="33"/>
    </w:p>
    <w:p w:rsidR="00DA2433" w:rsidRPr="00BE47C7" w:rsidRDefault="00DA2433" w:rsidP="00BE47C7">
      <w:pPr>
        <w:spacing w:after="0"/>
        <w:jc w:val="both"/>
        <w:rPr>
          <w:sz w:val="24"/>
          <w:szCs w:val="24"/>
        </w:rPr>
      </w:pPr>
      <w:r w:rsidRPr="005C1FE3">
        <w:rPr>
          <w:sz w:val="24"/>
          <w:szCs w:val="24"/>
        </w:rPr>
        <w:t xml:space="preserve">A </w:t>
      </w:r>
      <w:r>
        <w:rPr>
          <w:sz w:val="24"/>
          <w:szCs w:val="24"/>
        </w:rPr>
        <w:t>tabela de preços pode ser incluída na descrição e/ou formas de pagamento</w:t>
      </w:r>
      <w:r w:rsidRPr="005C1FE3">
        <w:rPr>
          <w:sz w:val="24"/>
          <w:szCs w:val="24"/>
        </w:rPr>
        <w:t xml:space="preserve"> </w:t>
      </w:r>
      <w:r>
        <w:rPr>
          <w:sz w:val="24"/>
          <w:szCs w:val="24"/>
        </w:rPr>
        <w:t>de cada produto cadastrado em seu site</w:t>
      </w:r>
      <w:r w:rsidRPr="005C1FE3">
        <w:rPr>
          <w:sz w:val="24"/>
          <w:szCs w:val="24"/>
        </w:rPr>
        <w:t>.</w:t>
      </w:r>
    </w:p>
    <w:p w:rsidR="00DA2433" w:rsidRPr="00B74CE2" w:rsidRDefault="00DA2433" w:rsidP="00AC1148">
      <w:pPr>
        <w:pStyle w:val="Subtitle"/>
        <w:rPr>
          <w:sz w:val="24"/>
          <w:szCs w:val="24"/>
          <w:lang w:val="pt-BR"/>
        </w:rPr>
      </w:pPr>
      <w:r>
        <w:rPr>
          <w:rFonts w:ascii="Calibri" w:hAnsi="Calibri"/>
          <w:color w:val="000000"/>
          <w:lang w:val="pt-BR"/>
        </w:rPr>
        <w:t>Etapa</w:t>
      </w:r>
      <w:r w:rsidRPr="00F2712E">
        <w:rPr>
          <w:rFonts w:ascii="Calibri" w:hAnsi="Calibri"/>
          <w:color w:val="000000"/>
          <w:lang w:val="pt-BR"/>
        </w:rPr>
        <w:t xml:space="preserve"> </w:t>
      </w:r>
      <w:r>
        <w:rPr>
          <w:rFonts w:ascii="Calibri" w:hAnsi="Calibri"/>
          <w:color w:val="000000"/>
          <w:lang w:val="pt-BR"/>
        </w:rPr>
        <w:t>1</w:t>
      </w:r>
    </w:p>
    <w:p w:rsidR="00DA2433" w:rsidRPr="00FD2E6A" w:rsidRDefault="00DA2433" w:rsidP="00954BE9">
      <w:pPr>
        <w:jc w:val="both"/>
        <w:rPr>
          <w:color w:val="1F497D"/>
        </w:rPr>
      </w:pPr>
      <w:r>
        <w:rPr>
          <w:sz w:val="24"/>
          <w:szCs w:val="24"/>
        </w:rPr>
        <w:t xml:space="preserve">Para gerar a tabela com os valores a serem pagos pelo MercadoPago, acesse a URL </w:t>
      </w:r>
      <w:hyperlink r:id="rId30" w:history="1">
        <w:r w:rsidRPr="00614AE6">
          <w:rPr>
            <w:rStyle w:val="Hyperlink"/>
          </w:rPr>
          <w:t>https://www.</w:t>
        </w:r>
        <w:r w:rsidRPr="00614AE6">
          <w:rPr>
            <w:rStyle w:val="Hyperlink"/>
            <w:sz w:val="24"/>
            <w:szCs w:val="24"/>
          </w:rPr>
          <w:t>mercadopago</w:t>
        </w:r>
        <w:r w:rsidRPr="00614AE6">
          <w:rPr>
            <w:rStyle w:val="Hyperlink"/>
          </w:rPr>
          <w:t>.com/mlb/payPopUp?amount=100</w:t>
        </w:r>
      </w:hyperlink>
      <w:r w:rsidRPr="00FD2E6A">
        <w:rPr>
          <w:color w:val="1F497D"/>
        </w:rPr>
        <w:t>.</w:t>
      </w:r>
    </w:p>
    <w:p w:rsidR="00DA2433" w:rsidRDefault="00DA2433" w:rsidP="00954BE9">
      <w:pPr>
        <w:jc w:val="center"/>
        <w:rPr>
          <w:color w:val="1F497D"/>
        </w:rPr>
      </w:pPr>
      <w:r w:rsidRPr="000900F7">
        <w:rPr>
          <w:noProof/>
          <w:color w:val="1F497D"/>
          <w:lang w:eastAsia="pt-BR"/>
        </w:rPr>
        <w:pict>
          <v:shape id="Imagem 7" o:spid="_x0000_i1045" type="#_x0000_t75" style="width:212.25pt;height:192pt;visibility:visible">
            <v:imagedata r:id="rId31" o:title="" croptop="8640f" cropbottom="35298f" cropleft="768f" cropright="45186f"/>
          </v:shape>
        </w:pict>
      </w:r>
    </w:p>
    <w:p w:rsidR="00DA2433" w:rsidRPr="00954BE9" w:rsidRDefault="00DA2433" w:rsidP="00954BE9">
      <w:pPr>
        <w:jc w:val="both"/>
        <w:rPr>
          <w:sz w:val="24"/>
          <w:szCs w:val="24"/>
        </w:rPr>
      </w:pPr>
      <w:r>
        <w:rPr>
          <w:sz w:val="24"/>
          <w:szCs w:val="24"/>
        </w:rPr>
        <w:t>Basta alterar o valor no parâmetro “amount=100” nesta URL e você gera uma tabela com outros valores. (Observe que os decimais são separados por ponto).</w:t>
      </w:r>
      <w:r w:rsidRPr="00954BE9">
        <w:rPr>
          <w:sz w:val="24"/>
          <w:szCs w:val="24"/>
        </w:rPr>
        <w:t xml:space="preserve"> </w: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 w:rsidRPr="00954BE9">
        <w:rPr>
          <w:sz w:val="24"/>
          <w:szCs w:val="24"/>
        </w:rPr>
        <w:t>E</w:t>
      </w:r>
      <w:r>
        <w:rPr>
          <w:sz w:val="24"/>
          <w:szCs w:val="24"/>
        </w:rPr>
        <w:t xml:space="preserve">xemplo 1: </w: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Produto no valor de R$1.000.00</w:t>
      </w:r>
    </w:p>
    <w:p w:rsidR="00DA2433" w:rsidRPr="00FD2E6A" w:rsidRDefault="00DA2433" w:rsidP="00954BE9">
      <w:pPr>
        <w:spacing w:after="0" w:line="240" w:lineRule="auto"/>
        <w:jc w:val="both"/>
        <w:rPr>
          <w:color w:val="1F497D"/>
        </w:rPr>
      </w:pPr>
      <w:hyperlink r:id="rId32" w:history="1">
        <w:r w:rsidRPr="00FD2E6A">
          <w:rPr>
            <w:rStyle w:val="Hyperlink"/>
          </w:rPr>
          <w:t>https://www.</w:t>
        </w:r>
        <w:r w:rsidRPr="00FD2E6A">
          <w:rPr>
            <w:rStyle w:val="Hyperlink"/>
            <w:sz w:val="24"/>
            <w:szCs w:val="24"/>
          </w:rPr>
          <w:t>mercadopago</w:t>
        </w:r>
        <w:r w:rsidRPr="00FD2E6A">
          <w:rPr>
            <w:rStyle w:val="Hyperlink"/>
          </w:rPr>
          <w:t>.com/mlb/payPopUp?amount=1000</w:t>
        </w:r>
      </w:hyperlink>
    </w:p>
    <w:p w:rsidR="00DA2433" w:rsidRPr="00FD2E6A" w:rsidRDefault="00DA2433" w:rsidP="00954BE9">
      <w:pPr>
        <w:spacing w:after="0" w:line="240" w:lineRule="auto"/>
        <w:jc w:val="both"/>
        <w:rPr>
          <w:color w:val="1F497D"/>
        </w:rPr>
      </w:pPr>
    </w:p>
    <w:p w:rsidR="00DA2433" w:rsidRDefault="00DA2433" w:rsidP="00BE47C7">
      <w:pPr>
        <w:spacing w:after="0" w:line="240" w:lineRule="auto"/>
        <w:jc w:val="center"/>
        <w:rPr>
          <w:color w:val="1F497D"/>
        </w:rPr>
      </w:pPr>
      <w:r w:rsidRPr="000900F7">
        <w:rPr>
          <w:noProof/>
          <w:color w:val="1F497D"/>
          <w:lang w:eastAsia="pt-BR"/>
        </w:rPr>
        <w:pict>
          <v:shape id="Imagem 21" o:spid="_x0000_i1046" type="#_x0000_t75" style="width:212.25pt;height:192pt;visibility:visible">
            <v:imagedata r:id="rId33" o:title="" croptop="8640f" cropbottom="35298f" cropleft="768f" cropright="45186f"/>
          </v:shape>
        </w:pic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 w:rsidRPr="00954BE9">
        <w:rPr>
          <w:sz w:val="24"/>
          <w:szCs w:val="24"/>
        </w:rPr>
        <w:t>E</w:t>
      </w:r>
      <w:r>
        <w:rPr>
          <w:sz w:val="24"/>
          <w:szCs w:val="24"/>
        </w:rPr>
        <w:t xml:space="preserve">xemplo 2: </w: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Produto no valor de R$500.99</w:t>
      </w:r>
    </w:p>
    <w:p w:rsidR="00DA2433" w:rsidRDefault="00DA2433" w:rsidP="00464894">
      <w:pPr>
        <w:spacing w:after="0" w:line="240" w:lineRule="auto"/>
        <w:jc w:val="both"/>
      </w:pPr>
      <w:hyperlink r:id="rId34" w:history="1">
        <w:r w:rsidRPr="00614AE6">
          <w:rPr>
            <w:rStyle w:val="Hyperlink"/>
          </w:rPr>
          <w:t>https://www.mercadopago.com/mlb/payPopUp?amount=500.99</w:t>
        </w:r>
      </w:hyperlink>
      <w:r>
        <w:t xml:space="preserve"> </w:t>
      </w:r>
    </w:p>
    <w:p w:rsidR="00DA2433" w:rsidRPr="00FD2E6A" w:rsidRDefault="00DA2433" w:rsidP="00464894">
      <w:pPr>
        <w:spacing w:after="0" w:line="240" w:lineRule="auto"/>
        <w:jc w:val="both"/>
        <w:rPr>
          <w:color w:val="1F497D"/>
        </w:rPr>
      </w:pPr>
    </w:p>
    <w:p w:rsidR="00DA2433" w:rsidRDefault="00DA2433" w:rsidP="00A21D6A">
      <w:pPr>
        <w:jc w:val="center"/>
        <w:rPr>
          <w:sz w:val="24"/>
          <w:szCs w:val="24"/>
        </w:rPr>
      </w:pPr>
      <w:r w:rsidRPr="00C001E9">
        <w:rPr>
          <w:noProof/>
          <w:lang w:eastAsia="pt-BR"/>
        </w:rPr>
        <w:pict>
          <v:shape id="_x0000_i1047" type="#_x0000_t75" style="width:238.5pt;height:208.5pt;visibility:visible">
            <v:imagedata r:id="rId35" o:title=""/>
          </v:shape>
        </w:pic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 w:rsidRPr="00954BE9">
        <w:rPr>
          <w:sz w:val="24"/>
          <w:szCs w:val="24"/>
        </w:rPr>
        <w:t>E</w:t>
      </w:r>
      <w:r>
        <w:rPr>
          <w:sz w:val="24"/>
          <w:szCs w:val="24"/>
        </w:rPr>
        <w:t xml:space="preserve">xemplo 3: </w:t>
      </w:r>
    </w:p>
    <w:p w:rsidR="00DA2433" w:rsidRDefault="00DA2433" w:rsidP="0040700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Produto no valor de R$99.99</w:t>
      </w:r>
    </w:p>
    <w:p w:rsidR="00DA2433" w:rsidRDefault="00DA2433" w:rsidP="00464894">
      <w:pPr>
        <w:spacing w:after="0" w:line="240" w:lineRule="auto"/>
        <w:jc w:val="both"/>
      </w:pPr>
      <w:hyperlink r:id="rId36" w:history="1">
        <w:r w:rsidRPr="00614AE6">
          <w:rPr>
            <w:rStyle w:val="Hyperlink"/>
          </w:rPr>
          <w:t>https://www.mercadopago.com/mlb/payPopUp?amount=99.99</w:t>
        </w:r>
      </w:hyperlink>
    </w:p>
    <w:p w:rsidR="00DA2433" w:rsidRPr="00FD2E6A" w:rsidRDefault="00DA2433" w:rsidP="00464894">
      <w:pPr>
        <w:spacing w:after="0" w:line="240" w:lineRule="auto"/>
        <w:jc w:val="both"/>
        <w:rPr>
          <w:color w:val="1F497D"/>
        </w:rPr>
      </w:pPr>
    </w:p>
    <w:p w:rsidR="00DA2433" w:rsidRDefault="00DA2433" w:rsidP="00A21D6A">
      <w:pPr>
        <w:spacing w:after="0" w:line="240" w:lineRule="auto"/>
        <w:jc w:val="center"/>
        <w:rPr>
          <w:sz w:val="40"/>
          <w:szCs w:val="40"/>
        </w:rPr>
      </w:pPr>
      <w:r w:rsidRPr="00C001E9">
        <w:rPr>
          <w:noProof/>
          <w:lang w:eastAsia="pt-BR"/>
        </w:rPr>
        <w:pict>
          <v:shape id="_x0000_i1048" type="#_x0000_t75" style="width:228pt;height:195.75pt;visibility:visible">
            <v:imagedata r:id="rId37" o:title=""/>
          </v:shape>
        </w:pict>
      </w:r>
    </w:p>
    <w:p w:rsidR="00DA2433" w:rsidRDefault="00DA2433" w:rsidP="00A21D6A">
      <w:pPr>
        <w:spacing w:after="0" w:line="240" w:lineRule="auto"/>
        <w:jc w:val="center"/>
        <w:rPr>
          <w:sz w:val="40"/>
          <w:szCs w:val="40"/>
        </w:rPr>
      </w:pPr>
    </w:p>
    <w:p w:rsidR="00DA2433" w:rsidRDefault="00DA2433" w:rsidP="00BD6F4F">
      <w:pPr>
        <w:jc w:val="both"/>
        <w:rPr>
          <w:sz w:val="24"/>
          <w:szCs w:val="24"/>
        </w:rPr>
      </w:pPr>
      <w:r>
        <w:rPr>
          <w:sz w:val="24"/>
          <w:szCs w:val="24"/>
        </w:rPr>
        <w:t>Cole a URL na descrição de seu produto ou na descrição das formas de pagamento e seus compradores saberão o valor de cada forma de pagamento.</w:t>
      </w:r>
      <w:r w:rsidRPr="00954BE9">
        <w:rPr>
          <w:sz w:val="24"/>
          <w:szCs w:val="24"/>
        </w:rPr>
        <w:t xml:space="preserve"> </w:t>
      </w:r>
    </w:p>
    <w:p w:rsidR="00DA2433" w:rsidRDefault="00DA2433" w:rsidP="00A21D6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você queira desenvolver uma tabela própria, por favor, acesse a URL </w:t>
      </w:r>
      <w:hyperlink r:id="rId38" w:history="1">
        <w:r w:rsidRPr="00EC23B0">
          <w:rPr>
            <w:rStyle w:val="Hyperlink"/>
            <w:sz w:val="24"/>
            <w:szCs w:val="24"/>
          </w:rPr>
          <w:t>http://www.mercadolivre.com.br/org-img/MLB/mercadopago/tarifas.xml</w:t>
        </w:r>
      </w:hyperlink>
      <w:r>
        <w:rPr>
          <w:sz w:val="24"/>
          <w:szCs w:val="24"/>
        </w:rPr>
        <w:t xml:space="preserve"> e verifique como se calcula os valores das parcelas. </w:t>
      </w:r>
    </w:p>
    <w:p w:rsidR="00DA2433" w:rsidRPr="00A21D6A" w:rsidRDefault="00DA2433" w:rsidP="005A5859">
      <w:pPr>
        <w:pStyle w:val="Heading1"/>
        <w:rPr>
          <w:lang w:val="pt-BR"/>
        </w:rPr>
      </w:pPr>
      <w:bookmarkStart w:id="34" w:name="_Toc275951724"/>
      <w:bookmarkStart w:id="35" w:name="_Toc275952486"/>
      <w:bookmarkStart w:id="36" w:name="_Toc278460401"/>
      <w:r w:rsidRPr="00A21D6A">
        <w:rPr>
          <w:lang w:val="pt-BR"/>
        </w:rPr>
        <w:t>Capítulo 6 – Logomarca e banners do MercadoPago</w:t>
      </w:r>
      <w:bookmarkEnd w:id="34"/>
      <w:bookmarkEnd w:id="35"/>
      <w:bookmarkEnd w:id="36"/>
    </w:p>
    <w:p w:rsidR="00DA2433" w:rsidRPr="00A25875" w:rsidRDefault="00DA2433" w:rsidP="00637B7F">
      <w:pPr>
        <w:spacing w:after="0"/>
        <w:jc w:val="both"/>
        <w:rPr>
          <w:sz w:val="24"/>
          <w:szCs w:val="24"/>
        </w:rPr>
      </w:pPr>
      <w:r w:rsidRPr="005C1FE3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logomarca do </w:t>
      </w:r>
      <w:r w:rsidRPr="005C1FE3">
        <w:rPr>
          <w:sz w:val="24"/>
          <w:szCs w:val="24"/>
        </w:rPr>
        <w:t xml:space="preserve">MercadoPago pode ser </w:t>
      </w:r>
      <w:r>
        <w:rPr>
          <w:sz w:val="24"/>
          <w:szCs w:val="24"/>
        </w:rPr>
        <w:t xml:space="preserve">inserida em seu site e trazer ainda mais </w:t>
      </w:r>
      <w:r w:rsidRPr="00A25875">
        <w:rPr>
          <w:sz w:val="24"/>
          <w:szCs w:val="24"/>
        </w:rPr>
        <w:t>credibilidade e confiabilidade ao seu e-commerce.</w:t>
      </w:r>
    </w:p>
    <w:p w:rsidR="00DA2433" w:rsidRPr="00A25875" w:rsidRDefault="00DA2433" w:rsidP="00637B7F">
      <w:pPr>
        <w:spacing w:after="0"/>
        <w:jc w:val="both"/>
        <w:rPr>
          <w:sz w:val="24"/>
          <w:szCs w:val="24"/>
        </w:rPr>
      </w:pPr>
    </w:p>
    <w:p w:rsidR="00DA2433" w:rsidRPr="00A25875" w:rsidRDefault="00DA2433" w:rsidP="00115B70">
      <w:pPr>
        <w:spacing w:line="240" w:lineRule="auto"/>
        <w:rPr>
          <w:sz w:val="24"/>
          <w:szCs w:val="24"/>
        </w:rPr>
      </w:pPr>
      <w:r w:rsidRPr="00A25875">
        <w:rPr>
          <w:sz w:val="24"/>
          <w:szCs w:val="24"/>
        </w:rPr>
        <w:t>A URL da logomarca do MercadoPago se encontra a seguir:</w:t>
      </w:r>
    </w:p>
    <w:p w:rsidR="00DA2433" w:rsidRPr="00A25875" w:rsidRDefault="00DA2433" w:rsidP="00115B70">
      <w:pPr>
        <w:spacing w:line="240" w:lineRule="auto"/>
      </w:pPr>
      <w:hyperlink r:id="rId39" w:history="1">
        <w:r w:rsidRPr="00A25875">
          <w:rPr>
            <w:rStyle w:val="Hyperlink"/>
            <w:rFonts w:cs="Arial"/>
            <w:sz w:val="24"/>
            <w:szCs w:val="24"/>
          </w:rPr>
          <w:t>http://www.mercadolivre.com/org-img/MLB/MP/logo_mpago.jpg</w:t>
        </w:r>
      </w:hyperlink>
    </w:p>
    <w:p w:rsidR="00DA2433" w:rsidRPr="00A25875" w:rsidRDefault="00DA2433" w:rsidP="00115B70">
      <w:pPr>
        <w:spacing w:line="240" w:lineRule="auto"/>
        <w:rPr>
          <w:sz w:val="24"/>
          <w:szCs w:val="24"/>
        </w:rPr>
      </w:pPr>
    </w:p>
    <w:p w:rsidR="00DA2433" w:rsidRPr="007324F8" w:rsidRDefault="00DA2433" w:rsidP="00115B70">
      <w:pPr>
        <w:spacing w:line="240" w:lineRule="auto"/>
        <w:rPr>
          <w:sz w:val="24"/>
          <w:szCs w:val="24"/>
          <w:lang w:val="en-US"/>
        </w:rPr>
      </w:pPr>
      <w:r w:rsidRPr="007324F8">
        <w:rPr>
          <w:sz w:val="24"/>
          <w:szCs w:val="24"/>
          <w:lang w:val="en-US"/>
        </w:rPr>
        <w:t>Banners do MercadoPago:</w:t>
      </w: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0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http://www.mercadolivre.com/org-img/MLB/MP/BANNERS/120x240.html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1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http://www.mercadolivre.com/org-img/MLB/MP/BANNERS/120x600.html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2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http://www.mercadolivre.com/org-img/MLB/MP/BANNERS/160x600.html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3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http://www.mercadolivre.com/org-img/MLB/MP/BANNERS/728x90.html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4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http://www.mercadolivre.com/org-img/MLB/MP/BANNERS/125x125.html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5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http://www.mercadolivre.com/org-img/MLB/MP/BANNERS/357x75.html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6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http://www.mercadolivre.com/org-img/MLB/MP/BANNERS/418x74.html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7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http://www.mercadolivre.com/org-img/MLB/MP/BANNERS/468x60.html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8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http://www.mercadolivre.com/org-img/MLB/MP/BANNERS/505x55.html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49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http://www.mercadolivre.com/org-img/MLB/MP/BANNERS/575x40.html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50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http://www.mercadolivre.com/org-img/MLB/MP/BANNERS/620x40.html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51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http://www.mercadolivre.com/org-img/MLB/MP/BANNERS/665x55.html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  <w:hyperlink r:id="rId52" w:history="1">
        <w:r w:rsidRPr="007324F8">
          <w:rPr>
            <w:rStyle w:val="Hyperlink"/>
            <w:rFonts w:cs="Arial"/>
            <w:sz w:val="24"/>
            <w:szCs w:val="24"/>
            <w:lang w:val="en-US"/>
          </w:rPr>
          <w:t>http://www.mercadolivre.com/org-img/MLB/MP/BANNERS/735x40.html</w:t>
        </w:r>
      </w:hyperlink>
    </w:p>
    <w:p w:rsidR="00DA2433" w:rsidRPr="007324F8" w:rsidRDefault="00DA2433" w:rsidP="00E20D91">
      <w:pPr>
        <w:spacing w:after="0" w:line="240" w:lineRule="auto"/>
        <w:rPr>
          <w:rFonts w:cs="Arial"/>
          <w:sz w:val="24"/>
          <w:szCs w:val="24"/>
          <w:lang w:val="en-US"/>
        </w:rPr>
      </w:pPr>
    </w:p>
    <w:p w:rsidR="00DA2433" w:rsidRDefault="00DA2433">
      <w:pPr>
        <w:spacing w:after="0" w:line="240" w:lineRule="auto"/>
        <w:rPr>
          <w:rFonts w:cs="Arial"/>
          <w:color w:val="000080"/>
          <w:sz w:val="24"/>
          <w:szCs w:val="24"/>
          <w:lang w:val="en-US"/>
        </w:rPr>
      </w:pPr>
      <w:r>
        <w:rPr>
          <w:rFonts w:cs="Arial"/>
          <w:color w:val="000080"/>
          <w:sz w:val="24"/>
          <w:szCs w:val="24"/>
          <w:lang w:val="en-US"/>
        </w:rPr>
        <w:br w:type="page"/>
      </w:r>
    </w:p>
    <w:p w:rsidR="00DA2433" w:rsidRPr="00A21D6A" w:rsidRDefault="00DA2433" w:rsidP="00906FC9">
      <w:pPr>
        <w:pStyle w:val="Heading1"/>
        <w:rPr>
          <w:lang w:val="pt-BR"/>
        </w:rPr>
      </w:pPr>
      <w:bookmarkStart w:id="37" w:name="_Toc278460402"/>
      <w:r w:rsidRPr="00A21D6A">
        <w:rPr>
          <w:lang w:val="pt-BR"/>
        </w:rPr>
        <w:t xml:space="preserve">Capítulo </w:t>
      </w:r>
      <w:r>
        <w:rPr>
          <w:lang w:val="pt-BR"/>
        </w:rPr>
        <w:t>7</w:t>
      </w:r>
      <w:r w:rsidRPr="00A21D6A">
        <w:rPr>
          <w:lang w:val="pt-BR"/>
        </w:rPr>
        <w:t xml:space="preserve"> – </w:t>
      </w:r>
      <w:r>
        <w:rPr>
          <w:lang w:val="pt-BR"/>
        </w:rPr>
        <w:t>Operadores Múltiplos</w:t>
      </w:r>
      <w:bookmarkEnd w:id="37"/>
    </w:p>
    <w:p w:rsidR="00DA2433" w:rsidRPr="00906FC9" w:rsidRDefault="00DA2433" w:rsidP="00906FC9">
      <w:pPr>
        <w:jc w:val="both"/>
        <w:rPr>
          <w:sz w:val="24"/>
          <w:szCs w:val="24"/>
        </w:rPr>
      </w:pPr>
      <w:r w:rsidRPr="00906FC9">
        <w:rPr>
          <w:sz w:val="24"/>
          <w:szCs w:val="24"/>
        </w:rPr>
        <w:t>Com esta ferramenta você pode cadastrar usuários para acessar e realizar (com atribuições específicas e limitadas) operações em sua conta gráfica do MercadoPago. Através desta funcionalidade, você controla as operações que um determinado operador pode realizar, sem prejuízo dos seus níveis de segurança e de controle.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As configurações (perfis de acesso) disponíveis são:</w:t>
      </w:r>
    </w:p>
    <w:p w:rsidR="00DA2433" w:rsidRPr="00906FC9" w:rsidRDefault="00DA2433" w:rsidP="00906FC9">
      <w:pPr>
        <w:rPr>
          <w:b/>
          <w:bCs/>
          <w:sz w:val="24"/>
          <w:szCs w:val="24"/>
        </w:rPr>
      </w:pPr>
      <w:r w:rsidRPr="00906FC9">
        <w:rPr>
          <w:b/>
          <w:bCs/>
          <w:sz w:val="24"/>
          <w:szCs w:val="24"/>
        </w:rPr>
        <w:t>- Pagamentos: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Pagar um produto, Adicionar ou Enviar Dinheiro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Transferir dinheiro ao MercadoLivre</w:t>
      </w:r>
    </w:p>
    <w:p w:rsidR="00DA2433" w:rsidRPr="00906FC9" w:rsidRDefault="00DA2433" w:rsidP="00906FC9">
      <w:pPr>
        <w:rPr>
          <w:b/>
          <w:bCs/>
          <w:sz w:val="24"/>
          <w:szCs w:val="24"/>
        </w:rPr>
      </w:pPr>
      <w:r w:rsidRPr="00906FC9">
        <w:rPr>
          <w:b/>
          <w:bCs/>
          <w:sz w:val="24"/>
          <w:szCs w:val="24"/>
        </w:rPr>
        <w:t>- Cobrança: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Solicitar Dinheiro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Devolver Dinheiro</w:t>
      </w:r>
    </w:p>
    <w:p w:rsidR="00DA2433" w:rsidRPr="00906FC9" w:rsidRDefault="00DA2433" w:rsidP="00906FC9">
      <w:pPr>
        <w:rPr>
          <w:b/>
          <w:bCs/>
          <w:sz w:val="24"/>
          <w:szCs w:val="24"/>
        </w:rPr>
      </w:pPr>
      <w:r w:rsidRPr="00906FC9">
        <w:rPr>
          <w:b/>
          <w:bCs/>
          <w:sz w:val="24"/>
          <w:szCs w:val="24"/>
        </w:rPr>
        <w:t>- Minha conta: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Ver saldo e Histórico da Conta</w:t>
      </w:r>
    </w:p>
    <w:p w:rsidR="00DA2433" w:rsidRPr="00906FC9" w:rsidRDefault="00DA2433" w:rsidP="00906FC9">
      <w:pPr>
        <w:rPr>
          <w:b/>
          <w:bCs/>
          <w:sz w:val="24"/>
          <w:szCs w:val="24"/>
        </w:rPr>
      </w:pPr>
      <w:r w:rsidRPr="00906FC9">
        <w:rPr>
          <w:b/>
          <w:bCs/>
          <w:sz w:val="24"/>
          <w:szCs w:val="24"/>
        </w:rPr>
        <w:t>- Administração: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Ferramentas para o seu site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  - Central de Soluções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 xml:space="preserve"> - Obs: </w:t>
      </w:r>
    </w:p>
    <w:p w:rsidR="00DA2433" w:rsidRPr="00906FC9" w:rsidRDefault="00DA2433" w:rsidP="00906FC9">
      <w:pPr>
        <w:pStyle w:val="ListParagraph"/>
        <w:numPr>
          <w:ilvl w:val="0"/>
          <w:numId w:val="26"/>
        </w:numPr>
        <w:spacing w:after="0" w:line="240" w:lineRule="auto"/>
        <w:contextualSpacing w:val="0"/>
        <w:jc w:val="both"/>
        <w:rPr>
          <w:sz w:val="24"/>
          <w:szCs w:val="24"/>
        </w:rPr>
      </w:pPr>
      <w:r w:rsidRPr="00906FC9">
        <w:rPr>
          <w:sz w:val="24"/>
          <w:szCs w:val="24"/>
        </w:rPr>
        <w:t>O acesso a funcionalidade de Operadores Múltiplos está disponível somente para os vendedores que efetuaram ao menos uma venda dentro da plataforma do MercadoPago.</w:t>
      </w:r>
    </w:p>
    <w:p w:rsidR="00DA2433" w:rsidRPr="00906FC9" w:rsidRDefault="00DA2433" w:rsidP="00906FC9">
      <w:pPr>
        <w:jc w:val="both"/>
        <w:rPr>
          <w:sz w:val="24"/>
          <w:szCs w:val="24"/>
        </w:rPr>
      </w:pPr>
    </w:p>
    <w:p w:rsidR="00DA2433" w:rsidRPr="005D0441" w:rsidRDefault="00DA2433" w:rsidP="00906FC9">
      <w:pPr>
        <w:pStyle w:val="ListParagraph"/>
        <w:numPr>
          <w:ilvl w:val="0"/>
          <w:numId w:val="26"/>
        </w:numPr>
        <w:spacing w:after="0" w:line="240" w:lineRule="auto"/>
        <w:contextualSpacing w:val="0"/>
        <w:jc w:val="both"/>
        <w:rPr>
          <w:color w:val="FF0000"/>
          <w:sz w:val="24"/>
          <w:szCs w:val="24"/>
        </w:rPr>
      </w:pPr>
      <w:r w:rsidRPr="005D0441">
        <w:rPr>
          <w:color w:val="FF0000"/>
          <w:sz w:val="24"/>
          <w:szCs w:val="24"/>
        </w:rPr>
        <w:t xml:space="preserve">A responsabilidade pelo cadastramento (ou exclusão) destes operadores é de </w:t>
      </w:r>
      <w:r w:rsidRPr="005D0441">
        <w:rPr>
          <w:b/>
          <w:color w:val="FF0000"/>
          <w:sz w:val="24"/>
          <w:szCs w:val="24"/>
        </w:rPr>
        <w:t>total responsabilidade do proprietário da conta gráfica</w:t>
      </w:r>
      <w:r w:rsidRPr="005D0441">
        <w:rPr>
          <w:color w:val="FF0000"/>
          <w:sz w:val="24"/>
          <w:szCs w:val="24"/>
        </w:rPr>
        <w:t>, ficando o MercadoPago isento de responsabilidade sobre o seu mau uso ou sobre acessos fornecidos de forma indevida.</w:t>
      </w:r>
    </w:p>
    <w:p w:rsidR="00DA2433" w:rsidRDefault="00DA2433" w:rsidP="00906FC9"/>
    <w:p w:rsidR="00DA2433" w:rsidRDefault="00DA2433">
      <w:pPr>
        <w:spacing w:after="0" w:line="240" w:lineRule="auto"/>
      </w:pPr>
      <w:r>
        <w:br w:type="page"/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1 - Para cadastrar um operador, acesse sua conta gráfico do MercadoPago, clique em Dados da Minha Conta.</w:t>
      </w:r>
    </w:p>
    <w:p w:rsidR="00DA2433" w:rsidRDefault="00DA2433" w:rsidP="00906FC9">
      <w:r w:rsidRPr="00C001E9">
        <w:rPr>
          <w:noProof/>
          <w:lang w:eastAsia="pt-BR"/>
        </w:rPr>
        <w:pict>
          <v:shape id="Imagem 0" o:spid="_x0000_i1049" type="#_x0000_t75" alt="tela_1.JPG" style="width:445.5pt;height:63pt;visibility:visible">
            <v:imagedata r:id="rId53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2 - Clique na opção Meus Operadores.</w:t>
      </w:r>
    </w:p>
    <w:p w:rsidR="00DA2433" w:rsidRDefault="00DA2433" w:rsidP="00906FC9">
      <w:r w:rsidRPr="00C001E9">
        <w:rPr>
          <w:noProof/>
          <w:lang w:eastAsia="pt-BR"/>
        </w:rPr>
        <w:pict>
          <v:shape id="_x0000_i1050" type="#_x0000_t75" alt="tela_2.JPG" style="width:306.75pt;height:269.25pt;visibility:visible">
            <v:imagedata r:id="rId54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3 - Clique no botão criar operador</w:t>
      </w:r>
      <w:r>
        <w:rPr>
          <w:sz w:val="24"/>
          <w:szCs w:val="24"/>
        </w:rPr>
        <w:t>.</w:t>
      </w:r>
    </w:p>
    <w:p w:rsidR="00DA2433" w:rsidRDefault="00DA2433" w:rsidP="00906FC9">
      <w:r w:rsidRPr="00C001E9">
        <w:rPr>
          <w:noProof/>
          <w:lang w:eastAsia="pt-BR"/>
        </w:rPr>
        <w:pict>
          <v:shape id="_x0000_i1051" type="#_x0000_t75" alt="tela_3.JPG" style="width:354pt;height:194.25pt;visibility:visible">
            <v:imagedata r:id="rId55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4 - Defina o nome do operador e uma senha de acesso para ele, não digite a mesma senha que você utiliza para acessar sua conta gráfica. Defina quais acessos ele terá dentro da conta gráfica. Clique em salvar</w:t>
      </w:r>
    </w:p>
    <w:p w:rsidR="00DA2433" w:rsidRDefault="00DA2433" w:rsidP="00906FC9">
      <w:r w:rsidRPr="00C001E9">
        <w:rPr>
          <w:noProof/>
          <w:lang w:eastAsia="pt-BR"/>
        </w:rPr>
        <w:pict>
          <v:shape id="_x0000_i1052" type="#_x0000_t75" alt="tela_4.JPG" style="width:355.5pt;height:344.25pt;visibility:visible">
            <v:imagedata r:id="rId56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5 - Parabéns você acabou de criar um operador para realizar operações dentro da sua conta gráfica.</w:t>
      </w:r>
    </w:p>
    <w:p w:rsidR="00DA2433" w:rsidRDefault="00DA2433" w:rsidP="00906FC9">
      <w:r w:rsidRPr="00C001E9">
        <w:rPr>
          <w:noProof/>
          <w:lang w:eastAsia="pt-BR"/>
        </w:rPr>
        <w:pict>
          <v:shape id="_x0000_i1053" type="#_x0000_t75" alt="tela_5.JPG" style="width:368.25pt;height:195pt;visibility:visible">
            <v:imagedata r:id="rId57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6 - Para acessar a conta gráfica o operador deve acessar a página inicial do MercadoPago.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 xml:space="preserve"> - No campo E-mail digitar o nome do usuário ou e-mail cadastrado no MercadoPago correspondente ao proprietário da Conta Gráfica.</w: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- No campo senha, a senha de acesso que foi criada para o operador.</w:t>
      </w:r>
    </w:p>
    <w:p w:rsidR="00DA2433" w:rsidRDefault="00DA2433" w:rsidP="00906FC9">
      <w:r w:rsidRPr="00C001E9">
        <w:rPr>
          <w:noProof/>
          <w:lang w:eastAsia="pt-BR"/>
        </w:rPr>
        <w:pict>
          <v:shape id="_x0000_i1054" type="#_x0000_t75" alt="tela_7.JPG" style="width:420pt;height:105.75pt;visibility:visible">
            <v:imagedata r:id="rId58" o:title=""/>
          </v:shape>
        </w:pict>
      </w:r>
    </w:p>
    <w:p w:rsidR="00DA2433" w:rsidRPr="00906FC9" w:rsidRDefault="00DA2433" w:rsidP="00906FC9">
      <w:pPr>
        <w:rPr>
          <w:sz w:val="24"/>
          <w:szCs w:val="24"/>
        </w:rPr>
      </w:pPr>
      <w:r w:rsidRPr="00906FC9">
        <w:rPr>
          <w:sz w:val="24"/>
          <w:szCs w:val="24"/>
        </w:rPr>
        <w:t>7 - Para consultar os operadores cadastrados basta clicar em Dados da Minha Conta opção</w:t>
      </w:r>
      <w:r>
        <w:rPr>
          <w:sz w:val="24"/>
          <w:szCs w:val="24"/>
        </w:rPr>
        <w:t xml:space="preserve"> -&gt; Meus Operadores.N</w:t>
      </w:r>
      <w:r w:rsidRPr="00906FC9">
        <w:rPr>
          <w:sz w:val="24"/>
          <w:szCs w:val="24"/>
        </w:rPr>
        <w:t xml:space="preserve">esta </w:t>
      </w:r>
      <w:r>
        <w:rPr>
          <w:sz w:val="24"/>
          <w:szCs w:val="24"/>
        </w:rPr>
        <w:t>página</w:t>
      </w:r>
      <w:r w:rsidRPr="00906FC9">
        <w:rPr>
          <w:sz w:val="24"/>
          <w:szCs w:val="24"/>
        </w:rPr>
        <w:t xml:space="preserve"> você pode excluir ou alterar os acessos dos operadores.</w:t>
      </w:r>
    </w:p>
    <w:p w:rsidR="00DA2433" w:rsidRDefault="00DA2433" w:rsidP="00906FC9">
      <w:r w:rsidRPr="00C001E9">
        <w:rPr>
          <w:noProof/>
          <w:lang w:eastAsia="pt-BR"/>
        </w:rPr>
        <w:pict>
          <v:shape id="Imagem 6" o:spid="_x0000_i1055" type="#_x0000_t75" alt="tela_6.JPG" style="width:413.25pt;height:268.5pt;visibility:visible">
            <v:imagedata r:id="rId59" o:title=""/>
          </v:shape>
        </w:pict>
      </w:r>
    </w:p>
    <w:p w:rsidR="00DA2433" w:rsidRPr="007324F8" w:rsidRDefault="00DA2433" w:rsidP="00015F16">
      <w:pPr>
        <w:rPr>
          <w:rFonts w:cs="Arial"/>
          <w:color w:val="000080"/>
          <w:sz w:val="24"/>
          <w:szCs w:val="24"/>
          <w:lang w:val="en-US"/>
        </w:rPr>
      </w:pPr>
    </w:p>
    <w:sectPr w:rsidR="00DA2433" w:rsidRPr="007324F8" w:rsidSect="000D4DC5">
      <w:headerReference w:type="default" r:id="rId60"/>
      <w:footerReference w:type="default" r:id="rId61"/>
      <w:footerReference w:type="first" r:id="rId62"/>
      <w:pgSz w:w="11906" w:h="16838"/>
      <w:pgMar w:top="1537" w:right="1701" w:bottom="1276" w:left="1701" w:header="142" w:footer="556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2433" w:rsidRDefault="00DA2433" w:rsidP="001C2875">
      <w:pPr>
        <w:spacing w:after="0" w:line="240" w:lineRule="auto"/>
      </w:pPr>
      <w:r>
        <w:separator/>
      </w:r>
    </w:p>
  </w:endnote>
  <w:endnote w:type="continuationSeparator" w:id="0">
    <w:p w:rsidR="00DA2433" w:rsidRDefault="00DA2433" w:rsidP="001C2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433" w:rsidRDefault="00DA2433" w:rsidP="001C2875">
    <w:pPr>
      <w:pBdr>
        <w:bottom w:val="single" w:sz="6" w:space="1" w:color="auto"/>
      </w:pBdr>
    </w:pPr>
  </w:p>
  <w:p w:rsidR="00DA2433" w:rsidRPr="00BC2A89" w:rsidRDefault="00DA2433" w:rsidP="00F2712E">
    <w:pPr>
      <w:tabs>
        <w:tab w:val="left" w:pos="720"/>
      </w:tabs>
      <w:autoSpaceDE w:val="0"/>
      <w:autoSpaceDN w:val="0"/>
      <w:adjustRightInd w:val="0"/>
      <w:spacing w:after="0" w:line="240" w:lineRule="auto"/>
      <w:ind w:left="277" w:right="18"/>
      <w:rPr>
        <w:rFonts w:ascii="Segoe UI" w:hAnsi="Segoe UI" w:cs="Segoe UI"/>
        <w:color w:val="606060"/>
        <w:sz w:val="18"/>
        <w:szCs w:val="18"/>
        <w:lang w:eastAsia="pt-BR"/>
      </w:rPr>
    </w:pPr>
    <w:r>
      <w:rPr>
        <w:sz w:val="24"/>
        <w:szCs w:val="24"/>
      </w:rPr>
      <w:tab/>
      <w:t xml:space="preserve">   </w:t>
    </w:r>
    <w:r>
      <w:rPr>
        <w:sz w:val="24"/>
        <w:szCs w:val="24"/>
      </w:rPr>
      <w:tab/>
    </w:r>
    <w:r w:rsidRPr="00BC2A89">
      <w:rPr>
        <w:rFonts w:ascii="Segoe UI" w:hAnsi="Segoe UI" w:cs="Segoe UI"/>
        <w:color w:val="606060"/>
        <w:sz w:val="18"/>
        <w:szCs w:val="18"/>
        <w:lang w:eastAsia="pt-BR"/>
      </w:rPr>
      <w:t>Copyright © 2009 MercadoPago.com Representações LTDA.</w:t>
    </w:r>
    <w:r w:rsidRPr="00BC2A89">
      <w:rPr>
        <w:rFonts w:ascii="Segoe UI" w:hAnsi="Segoe UI" w:cs="Segoe UI"/>
        <w:color w:val="606060"/>
        <w:sz w:val="18"/>
        <w:szCs w:val="18"/>
        <w:lang w:eastAsia="pt-BR"/>
      </w:rPr>
      <w:tab/>
    </w:r>
    <w:r w:rsidRPr="00BC2A89">
      <w:rPr>
        <w:rFonts w:ascii="Segoe UI" w:hAnsi="Segoe UI" w:cs="Segoe UI"/>
        <w:color w:val="606060"/>
        <w:sz w:val="18"/>
        <w:szCs w:val="18"/>
        <w:lang w:eastAsia="pt-BR"/>
      </w:rPr>
      <w:tab/>
    </w:r>
    <w:r>
      <w:rPr>
        <w:rFonts w:ascii="Segoe UI" w:hAnsi="Segoe UI" w:cs="Segoe UI"/>
        <w:color w:val="606060"/>
        <w:sz w:val="18"/>
        <w:szCs w:val="18"/>
        <w:lang w:eastAsia="pt-BR"/>
      </w:rPr>
      <w:tab/>
    </w:r>
    <w:r w:rsidRPr="00BC2A89">
      <w:rPr>
        <w:sz w:val="18"/>
        <w:szCs w:val="18"/>
      </w:rPr>
      <w:t xml:space="preserve"> </w:t>
    </w:r>
    <w:r w:rsidRPr="00BC2A89">
      <w:rPr>
        <w:sz w:val="18"/>
        <w:szCs w:val="18"/>
      </w:rPr>
      <w:fldChar w:fldCharType="begin"/>
    </w:r>
    <w:r w:rsidRPr="00BC2A89">
      <w:rPr>
        <w:sz w:val="18"/>
        <w:szCs w:val="18"/>
      </w:rPr>
      <w:instrText xml:space="preserve"> PAGE   \* MERGEFORMAT </w:instrText>
    </w:r>
    <w:r w:rsidRPr="00BC2A89">
      <w:rPr>
        <w:sz w:val="18"/>
        <w:szCs w:val="18"/>
      </w:rPr>
      <w:fldChar w:fldCharType="separate"/>
    </w:r>
    <w:r>
      <w:rPr>
        <w:noProof/>
        <w:sz w:val="18"/>
        <w:szCs w:val="18"/>
      </w:rPr>
      <w:t>19</w:t>
    </w:r>
    <w:r w:rsidRPr="00BC2A89">
      <w:rPr>
        <w:sz w:val="18"/>
        <w:szCs w:val="18"/>
      </w:rPr>
      <w:fldChar w:fldCharType="end"/>
    </w:r>
  </w:p>
  <w:p w:rsidR="00DA2433" w:rsidRPr="00B1724A" w:rsidRDefault="00DA2433" w:rsidP="001C2875">
    <w:pPr>
      <w:rPr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433" w:rsidRDefault="00DA2433" w:rsidP="00D95B21">
    <w:pPr>
      <w:pBdr>
        <w:bottom w:val="single" w:sz="6" w:space="1" w:color="auto"/>
      </w:pBdr>
    </w:pPr>
  </w:p>
  <w:p w:rsidR="00DA2433" w:rsidRPr="00F2712E" w:rsidRDefault="00DA2433" w:rsidP="00F2712E">
    <w:pPr>
      <w:tabs>
        <w:tab w:val="left" w:pos="720"/>
      </w:tabs>
      <w:autoSpaceDE w:val="0"/>
      <w:autoSpaceDN w:val="0"/>
      <w:adjustRightInd w:val="0"/>
      <w:spacing w:after="0" w:line="240" w:lineRule="auto"/>
      <w:ind w:left="277" w:right="18"/>
      <w:jc w:val="center"/>
      <w:rPr>
        <w:rFonts w:ascii="Segoe UI" w:hAnsi="Segoe UI" w:cs="Segoe UI"/>
        <w:color w:val="606060"/>
        <w:sz w:val="20"/>
        <w:szCs w:val="20"/>
        <w:lang w:eastAsia="pt-BR"/>
      </w:rPr>
    </w:pPr>
    <w:r>
      <w:rPr>
        <w:rFonts w:ascii="Segoe UI" w:hAnsi="Segoe UI" w:cs="Segoe UI"/>
        <w:color w:val="606060"/>
        <w:sz w:val="20"/>
        <w:szCs w:val="20"/>
        <w:lang w:eastAsia="pt-BR"/>
      </w:rPr>
      <w:t>Copyright © 2009 MercadoPago.com Representações LTDA.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2433" w:rsidRDefault="00DA2433" w:rsidP="001C2875">
      <w:pPr>
        <w:spacing w:after="0" w:line="240" w:lineRule="auto"/>
      </w:pPr>
      <w:r>
        <w:separator/>
      </w:r>
    </w:p>
  </w:footnote>
  <w:footnote w:type="continuationSeparator" w:id="0">
    <w:p w:rsidR="00DA2433" w:rsidRDefault="00DA2433" w:rsidP="001C2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433" w:rsidRDefault="00DA2433" w:rsidP="00A412F4">
    <w:pPr>
      <w:pStyle w:val="Header"/>
      <w:tabs>
        <w:tab w:val="left" w:pos="1116"/>
      </w:tabs>
      <w:jc w:val="right"/>
      <w:rPr>
        <w:b/>
        <w:sz w:val="28"/>
        <w:szCs w:val="28"/>
        <w:lang w:val="en-US"/>
      </w:rPr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http://www.mercadopago.com/org-img/MP3/logo_main225x52.jpg" href="http://www.mercadopago.com/mp-arge" style="position:absolute;left:0;text-align:left;margin-left:13.65pt;margin-top:17pt;width:140.85pt;height:32.35pt;z-index:-251656192;visibility:visible" wrapcoords="-115 0 -115 21098 21600 21098 21600 0 -115 0" o:button="t">
          <v:fill o:detectmouseclick="t"/>
          <v:imagedata r:id="rId1" o:title=""/>
          <w10:wrap type="tight"/>
        </v:shape>
      </w:pict>
    </w:r>
    <w:r>
      <w:rPr>
        <w:b/>
        <w:sz w:val="28"/>
        <w:szCs w:val="28"/>
        <w:lang w:val="en-US"/>
      </w:rPr>
      <w:tab/>
    </w:r>
    <w:r>
      <w:rPr>
        <w:b/>
        <w:sz w:val="28"/>
        <w:szCs w:val="28"/>
        <w:lang w:val="en-US"/>
      </w:rPr>
      <w:tab/>
    </w:r>
    <w:r>
      <w:rPr>
        <w:b/>
        <w:sz w:val="28"/>
        <w:szCs w:val="28"/>
        <w:lang w:val="en-US"/>
      </w:rPr>
      <w:tab/>
    </w:r>
    <w:r>
      <w:rPr>
        <w:b/>
        <w:sz w:val="28"/>
        <w:szCs w:val="28"/>
        <w:lang w:val="en-US"/>
      </w:rPr>
      <w:tab/>
    </w:r>
    <w:r>
      <w:rPr>
        <w:b/>
        <w:sz w:val="28"/>
        <w:szCs w:val="28"/>
        <w:lang w:val="en-US"/>
      </w:rPr>
      <w:br/>
    </w:r>
  </w:p>
  <w:p w:rsidR="00DA2433" w:rsidRPr="000D4DC5" w:rsidRDefault="00DA2433" w:rsidP="00A412F4">
    <w:pPr>
      <w:pStyle w:val="Header"/>
      <w:tabs>
        <w:tab w:val="left" w:pos="1116"/>
      </w:tabs>
      <w:jc w:val="right"/>
      <w:rPr>
        <w:b/>
        <w:sz w:val="28"/>
        <w:szCs w:val="28"/>
      </w:rPr>
    </w:pPr>
    <w:r>
      <w:rPr>
        <w:b/>
        <w:sz w:val="24"/>
        <w:szCs w:val="24"/>
      </w:rPr>
      <w:t>Manual</w:t>
    </w:r>
    <w:r w:rsidRPr="000D4DC5">
      <w:rPr>
        <w:b/>
        <w:sz w:val="24"/>
        <w:szCs w:val="24"/>
      </w:rPr>
      <w:t xml:space="preserve"> de integração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87CEE"/>
    <w:multiLevelType w:val="multilevel"/>
    <w:tmpl w:val="0416001D"/>
    <w:lvl w:ilvl="0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cs="Times New Roman"/>
      </w:rPr>
    </w:lvl>
  </w:abstractNum>
  <w:abstractNum w:abstractNumId="1">
    <w:nsid w:val="09495495"/>
    <w:multiLevelType w:val="multilevel"/>
    <w:tmpl w:val="7B32CC36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C280A43"/>
    <w:multiLevelType w:val="hybridMultilevel"/>
    <w:tmpl w:val="C122B87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E645488"/>
    <w:multiLevelType w:val="hybridMultilevel"/>
    <w:tmpl w:val="A43AE87A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EF448BA"/>
    <w:multiLevelType w:val="hybridMultilevel"/>
    <w:tmpl w:val="A3FEB422"/>
    <w:lvl w:ilvl="0" w:tplc="0416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FE4FB7"/>
    <w:multiLevelType w:val="hybridMultilevel"/>
    <w:tmpl w:val="4160561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5EC7592"/>
    <w:multiLevelType w:val="hybridMultilevel"/>
    <w:tmpl w:val="349E0B06"/>
    <w:lvl w:ilvl="0" w:tplc="7518B33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hAnsi="Calibri" w:cs="Times New Roman"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">
    <w:nsid w:val="25F26CCE"/>
    <w:multiLevelType w:val="hybridMultilevel"/>
    <w:tmpl w:val="102AA03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2C882274"/>
    <w:multiLevelType w:val="hybridMultilevel"/>
    <w:tmpl w:val="F46C53F0"/>
    <w:lvl w:ilvl="0" w:tplc="658651F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F85281"/>
    <w:multiLevelType w:val="hybridMultilevel"/>
    <w:tmpl w:val="24B81C1E"/>
    <w:lvl w:ilvl="0" w:tplc="F4CE0720">
      <w:start w:val="1"/>
      <w:numFmt w:val="lowerLetter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922B6F"/>
    <w:multiLevelType w:val="hybridMultilevel"/>
    <w:tmpl w:val="FEFA8AE8"/>
    <w:lvl w:ilvl="0" w:tplc="F4CE0720">
      <w:start w:val="1"/>
      <w:numFmt w:val="lowerLetter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405D66F5"/>
    <w:multiLevelType w:val="hybridMultilevel"/>
    <w:tmpl w:val="28FA43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A3570D"/>
    <w:multiLevelType w:val="hybridMultilevel"/>
    <w:tmpl w:val="C16828E4"/>
    <w:lvl w:ilvl="0" w:tplc="6FD226C6">
      <w:start w:val="1"/>
      <w:numFmt w:val="decimal"/>
      <w:lvlText w:val="%1-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3">
    <w:nsid w:val="46C075AB"/>
    <w:multiLevelType w:val="hybridMultilevel"/>
    <w:tmpl w:val="928A3B10"/>
    <w:lvl w:ilvl="0" w:tplc="8392D5B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694FDC"/>
    <w:multiLevelType w:val="hybridMultilevel"/>
    <w:tmpl w:val="FD6A8B1C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4F09655B"/>
    <w:multiLevelType w:val="hybridMultilevel"/>
    <w:tmpl w:val="91922316"/>
    <w:lvl w:ilvl="0" w:tplc="09D0BF90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515568AF"/>
    <w:multiLevelType w:val="hybridMultilevel"/>
    <w:tmpl w:val="C91E42E8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5389056C"/>
    <w:multiLevelType w:val="hybridMultilevel"/>
    <w:tmpl w:val="69F65C8A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57FF1E79"/>
    <w:multiLevelType w:val="hybridMultilevel"/>
    <w:tmpl w:val="24B81C1E"/>
    <w:lvl w:ilvl="0" w:tplc="F4CE0720">
      <w:start w:val="1"/>
      <w:numFmt w:val="lowerLetter"/>
      <w:lvlText w:val="%1."/>
      <w:lvlJc w:val="left"/>
      <w:pPr>
        <w:ind w:left="720" w:hanging="360"/>
      </w:pPr>
      <w:rPr>
        <w:rFonts w:ascii="Calibri" w:eastAsia="Times New Roman" w:hAnsi="Calibri" w:cs="Times New Roman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577948"/>
    <w:multiLevelType w:val="hybridMultilevel"/>
    <w:tmpl w:val="0176878E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5F5923A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21">
    <w:nsid w:val="67EB65C3"/>
    <w:multiLevelType w:val="hybridMultilevel"/>
    <w:tmpl w:val="7B32CC36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6C4E4A2F"/>
    <w:multiLevelType w:val="hybridMultilevel"/>
    <w:tmpl w:val="400A17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214341"/>
    <w:multiLevelType w:val="hybridMultilevel"/>
    <w:tmpl w:val="DFBE096A"/>
    <w:lvl w:ilvl="0" w:tplc="6916F8D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77C51573"/>
    <w:multiLevelType w:val="hybridMultilevel"/>
    <w:tmpl w:val="32DA57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5">
    <w:nsid w:val="7A141CAF"/>
    <w:multiLevelType w:val="hybridMultilevel"/>
    <w:tmpl w:val="DFBE096A"/>
    <w:lvl w:ilvl="0" w:tplc="6916F8D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3"/>
  </w:num>
  <w:num w:numId="2">
    <w:abstractNumId w:val="15"/>
  </w:num>
  <w:num w:numId="3">
    <w:abstractNumId w:val="12"/>
  </w:num>
  <w:num w:numId="4">
    <w:abstractNumId w:val="18"/>
  </w:num>
  <w:num w:numId="5">
    <w:abstractNumId w:val="20"/>
  </w:num>
  <w:num w:numId="6">
    <w:abstractNumId w:val="8"/>
  </w:num>
  <w:num w:numId="7">
    <w:abstractNumId w:val="13"/>
  </w:num>
  <w:num w:numId="8">
    <w:abstractNumId w:val="25"/>
  </w:num>
  <w:num w:numId="9">
    <w:abstractNumId w:val="9"/>
  </w:num>
  <w:num w:numId="10">
    <w:abstractNumId w:val="2"/>
  </w:num>
  <w:num w:numId="11">
    <w:abstractNumId w:val="5"/>
  </w:num>
  <w:num w:numId="12">
    <w:abstractNumId w:val="7"/>
  </w:num>
  <w:num w:numId="13">
    <w:abstractNumId w:val="3"/>
  </w:num>
  <w:num w:numId="14">
    <w:abstractNumId w:val="10"/>
  </w:num>
  <w:num w:numId="15">
    <w:abstractNumId w:val="0"/>
  </w:num>
  <w:num w:numId="16">
    <w:abstractNumId w:val="4"/>
  </w:num>
  <w:num w:numId="17">
    <w:abstractNumId w:val="21"/>
  </w:num>
  <w:num w:numId="18">
    <w:abstractNumId w:val="6"/>
  </w:num>
  <w:num w:numId="19">
    <w:abstractNumId w:val="16"/>
  </w:num>
  <w:num w:numId="20">
    <w:abstractNumId w:val="22"/>
  </w:num>
  <w:num w:numId="21">
    <w:abstractNumId w:val="1"/>
  </w:num>
  <w:num w:numId="22">
    <w:abstractNumId w:val="11"/>
  </w:num>
  <w:num w:numId="23">
    <w:abstractNumId w:val="17"/>
  </w:num>
  <w:num w:numId="24">
    <w:abstractNumId w:val="19"/>
  </w:num>
  <w:num w:numId="25">
    <w:abstractNumId w:val="14"/>
  </w:num>
  <w:num w:numId="26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C2875"/>
    <w:rsid w:val="000015EE"/>
    <w:rsid w:val="00004930"/>
    <w:rsid w:val="00006709"/>
    <w:rsid w:val="0001063A"/>
    <w:rsid w:val="0001257A"/>
    <w:rsid w:val="00015F16"/>
    <w:rsid w:val="000161C4"/>
    <w:rsid w:val="00020909"/>
    <w:rsid w:val="00022782"/>
    <w:rsid w:val="000227E7"/>
    <w:rsid w:val="00024F2F"/>
    <w:rsid w:val="00025442"/>
    <w:rsid w:val="00036BC0"/>
    <w:rsid w:val="00037112"/>
    <w:rsid w:val="00040D30"/>
    <w:rsid w:val="000517F5"/>
    <w:rsid w:val="000622CF"/>
    <w:rsid w:val="00064264"/>
    <w:rsid w:val="0007167D"/>
    <w:rsid w:val="00077EFD"/>
    <w:rsid w:val="00084075"/>
    <w:rsid w:val="00087F99"/>
    <w:rsid w:val="000900F7"/>
    <w:rsid w:val="0009038A"/>
    <w:rsid w:val="00096E69"/>
    <w:rsid w:val="000A0BD1"/>
    <w:rsid w:val="000A2C4C"/>
    <w:rsid w:val="000A4A5E"/>
    <w:rsid w:val="000A65C7"/>
    <w:rsid w:val="000B5C88"/>
    <w:rsid w:val="000C3802"/>
    <w:rsid w:val="000D11BB"/>
    <w:rsid w:val="000D4DC5"/>
    <w:rsid w:val="000E0516"/>
    <w:rsid w:val="000F334E"/>
    <w:rsid w:val="001074BB"/>
    <w:rsid w:val="00107FC0"/>
    <w:rsid w:val="00115B70"/>
    <w:rsid w:val="001176A3"/>
    <w:rsid w:val="00126618"/>
    <w:rsid w:val="001477EA"/>
    <w:rsid w:val="00147B07"/>
    <w:rsid w:val="00157421"/>
    <w:rsid w:val="00176BE7"/>
    <w:rsid w:val="001955B2"/>
    <w:rsid w:val="001A0275"/>
    <w:rsid w:val="001A2342"/>
    <w:rsid w:val="001A5748"/>
    <w:rsid w:val="001A6E64"/>
    <w:rsid w:val="001B5490"/>
    <w:rsid w:val="001C02C3"/>
    <w:rsid w:val="001C2875"/>
    <w:rsid w:val="001D1453"/>
    <w:rsid w:val="001D3F91"/>
    <w:rsid w:val="001D4019"/>
    <w:rsid w:val="001E4B5E"/>
    <w:rsid w:val="001F359F"/>
    <w:rsid w:val="001F78C4"/>
    <w:rsid w:val="001F7CBC"/>
    <w:rsid w:val="00201D79"/>
    <w:rsid w:val="00202237"/>
    <w:rsid w:val="00205742"/>
    <w:rsid w:val="00207B30"/>
    <w:rsid w:val="0021509F"/>
    <w:rsid w:val="002167D1"/>
    <w:rsid w:val="00217560"/>
    <w:rsid w:val="00222141"/>
    <w:rsid w:val="00225E29"/>
    <w:rsid w:val="002363BC"/>
    <w:rsid w:val="002441CE"/>
    <w:rsid w:val="002476D7"/>
    <w:rsid w:val="00252DB6"/>
    <w:rsid w:val="002614CD"/>
    <w:rsid w:val="002657F5"/>
    <w:rsid w:val="00271727"/>
    <w:rsid w:val="0027365A"/>
    <w:rsid w:val="0027568A"/>
    <w:rsid w:val="002807B5"/>
    <w:rsid w:val="002812FD"/>
    <w:rsid w:val="0028275B"/>
    <w:rsid w:val="00282EBF"/>
    <w:rsid w:val="0028332C"/>
    <w:rsid w:val="00283F47"/>
    <w:rsid w:val="002A07AC"/>
    <w:rsid w:val="002A1209"/>
    <w:rsid w:val="002A2D4D"/>
    <w:rsid w:val="002A4E3B"/>
    <w:rsid w:val="002A69F2"/>
    <w:rsid w:val="002B2775"/>
    <w:rsid w:val="002B2A29"/>
    <w:rsid w:val="002C3D79"/>
    <w:rsid w:val="002D248E"/>
    <w:rsid w:val="002E3C84"/>
    <w:rsid w:val="002F0F2D"/>
    <w:rsid w:val="003006CD"/>
    <w:rsid w:val="00301EBD"/>
    <w:rsid w:val="00303988"/>
    <w:rsid w:val="0030527E"/>
    <w:rsid w:val="00320490"/>
    <w:rsid w:val="00321302"/>
    <w:rsid w:val="003241FE"/>
    <w:rsid w:val="0032460F"/>
    <w:rsid w:val="00334848"/>
    <w:rsid w:val="00335C4F"/>
    <w:rsid w:val="0036570F"/>
    <w:rsid w:val="0037103B"/>
    <w:rsid w:val="00371EF5"/>
    <w:rsid w:val="00397F71"/>
    <w:rsid w:val="003A2490"/>
    <w:rsid w:val="003A523A"/>
    <w:rsid w:val="003B123F"/>
    <w:rsid w:val="003B2925"/>
    <w:rsid w:val="003B32FA"/>
    <w:rsid w:val="003B5393"/>
    <w:rsid w:val="003C4D0B"/>
    <w:rsid w:val="003C57A2"/>
    <w:rsid w:val="003D69F5"/>
    <w:rsid w:val="003D6B65"/>
    <w:rsid w:val="003E2944"/>
    <w:rsid w:val="003E2F4A"/>
    <w:rsid w:val="003F7A29"/>
    <w:rsid w:val="004025DF"/>
    <w:rsid w:val="00402A0D"/>
    <w:rsid w:val="00404A2C"/>
    <w:rsid w:val="0040700F"/>
    <w:rsid w:val="00415014"/>
    <w:rsid w:val="004302EF"/>
    <w:rsid w:val="004361D7"/>
    <w:rsid w:val="00436F6C"/>
    <w:rsid w:val="00451138"/>
    <w:rsid w:val="004563B3"/>
    <w:rsid w:val="004576D0"/>
    <w:rsid w:val="00457C83"/>
    <w:rsid w:val="00464894"/>
    <w:rsid w:val="00464B61"/>
    <w:rsid w:val="004651ED"/>
    <w:rsid w:val="00471382"/>
    <w:rsid w:val="00472F71"/>
    <w:rsid w:val="00474423"/>
    <w:rsid w:val="004760F3"/>
    <w:rsid w:val="00481E26"/>
    <w:rsid w:val="00486E34"/>
    <w:rsid w:val="00492EA1"/>
    <w:rsid w:val="004940B8"/>
    <w:rsid w:val="00496543"/>
    <w:rsid w:val="0049719C"/>
    <w:rsid w:val="00497521"/>
    <w:rsid w:val="00497565"/>
    <w:rsid w:val="004A4BBF"/>
    <w:rsid w:val="004A77AF"/>
    <w:rsid w:val="004B6F58"/>
    <w:rsid w:val="004C6696"/>
    <w:rsid w:val="004C70D8"/>
    <w:rsid w:val="004E4F27"/>
    <w:rsid w:val="004F269E"/>
    <w:rsid w:val="004F4111"/>
    <w:rsid w:val="00502AA3"/>
    <w:rsid w:val="00520777"/>
    <w:rsid w:val="00523330"/>
    <w:rsid w:val="00530EDE"/>
    <w:rsid w:val="00534A55"/>
    <w:rsid w:val="00536E56"/>
    <w:rsid w:val="00545FB8"/>
    <w:rsid w:val="00547664"/>
    <w:rsid w:val="00551128"/>
    <w:rsid w:val="00553652"/>
    <w:rsid w:val="00555454"/>
    <w:rsid w:val="00566E9A"/>
    <w:rsid w:val="0057320F"/>
    <w:rsid w:val="00577AC4"/>
    <w:rsid w:val="00593AAB"/>
    <w:rsid w:val="0059780F"/>
    <w:rsid w:val="005A5859"/>
    <w:rsid w:val="005B4277"/>
    <w:rsid w:val="005B436C"/>
    <w:rsid w:val="005B7699"/>
    <w:rsid w:val="005C0518"/>
    <w:rsid w:val="005C1FE3"/>
    <w:rsid w:val="005C3B2E"/>
    <w:rsid w:val="005C4E0E"/>
    <w:rsid w:val="005D0441"/>
    <w:rsid w:val="005D088C"/>
    <w:rsid w:val="005D3C62"/>
    <w:rsid w:val="005D41E6"/>
    <w:rsid w:val="005D587D"/>
    <w:rsid w:val="005E043D"/>
    <w:rsid w:val="005E31DA"/>
    <w:rsid w:val="005E779D"/>
    <w:rsid w:val="005F26C4"/>
    <w:rsid w:val="005F495C"/>
    <w:rsid w:val="00614AE6"/>
    <w:rsid w:val="006222C9"/>
    <w:rsid w:val="00637B7F"/>
    <w:rsid w:val="00646ECD"/>
    <w:rsid w:val="0065039C"/>
    <w:rsid w:val="00655CAB"/>
    <w:rsid w:val="00656B0B"/>
    <w:rsid w:val="00677960"/>
    <w:rsid w:val="006811CD"/>
    <w:rsid w:val="00694530"/>
    <w:rsid w:val="00694544"/>
    <w:rsid w:val="006966F3"/>
    <w:rsid w:val="0069695C"/>
    <w:rsid w:val="006973E7"/>
    <w:rsid w:val="006A09A7"/>
    <w:rsid w:val="006A12EF"/>
    <w:rsid w:val="006A2E20"/>
    <w:rsid w:val="006A305C"/>
    <w:rsid w:val="006B19A2"/>
    <w:rsid w:val="006B7D34"/>
    <w:rsid w:val="006D2440"/>
    <w:rsid w:val="006D6CBD"/>
    <w:rsid w:val="006E4812"/>
    <w:rsid w:val="006E7B7D"/>
    <w:rsid w:val="006F1007"/>
    <w:rsid w:val="006F7304"/>
    <w:rsid w:val="00701135"/>
    <w:rsid w:val="00702732"/>
    <w:rsid w:val="00704202"/>
    <w:rsid w:val="00704F41"/>
    <w:rsid w:val="00707679"/>
    <w:rsid w:val="0071074A"/>
    <w:rsid w:val="00713E07"/>
    <w:rsid w:val="0072606C"/>
    <w:rsid w:val="0072683A"/>
    <w:rsid w:val="007324F8"/>
    <w:rsid w:val="00745990"/>
    <w:rsid w:val="00752B1A"/>
    <w:rsid w:val="00780427"/>
    <w:rsid w:val="00785393"/>
    <w:rsid w:val="007901BD"/>
    <w:rsid w:val="007B2735"/>
    <w:rsid w:val="007C4FE5"/>
    <w:rsid w:val="007C68A7"/>
    <w:rsid w:val="007C6C95"/>
    <w:rsid w:val="007D53F9"/>
    <w:rsid w:val="007E117C"/>
    <w:rsid w:val="007F7A81"/>
    <w:rsid w:val="00812712"/>
    <w:rsid w:val="00816BCD"/>
    <w:rsid w:val="008177F1"/>
    <w:rsid w:val="00826F20"/>
    <w:rsid w:val="008271E1"/>
    <w:rsid w:val="00834239"/>
    <w:rsid w:val="0083428D"/>
    <w:rsid w:val="00844FC6"/>
    <w:rsid w:val="00845D10"/>
    <w:rsid w:val="008530F5"/>
    <w:rsid w:val="00854498"/>
    <w:rsid w:val="00864109"/>
    <w:rsid w:val="0087782B"/>
    <w:rsid w:val="00886013"/>
    <w:rsid w:val="008876DE"/>
    <w:rsid w:val="00893924"/>
    <w:rsid w:val="00893E0D"/>
    <w:rsid w:val="0089403F"/>
    <w:rsid w:val="008A361E"/>
    <w:rsid w:val="008B1322"/>
    <w:rsid w:val="008B48EC"/>
    <w:rsid w:val="008B6A87"/>
    <w:rsid w:val="008C0921"/>
    <w:rsid w:val="008C31EF"/>
    <w:rsid w:val="008D0867"/>
    <w:rsid w:val="008F41AD"/>
    <w:rsid w:val="008F682E"/>
    <w:rsid w:val="00902DA3"/>
    <w:rsid w:val="009039D2"/>
    <w:rsid w:val="009052D7"/>
    <w:rsid w:val="00906922"/>
    <w:rsid w:val="00906FC9"/>
    <w:rsid w:val="00915FC5"/>
    <w:rsid w:val="00924921"/>
    <w:rsid w:val="009443BD"/>
    <w:rsid w:val="009515C4"/>
    <w:rsid w:val="009540A8"/>
    <w:rsid w:val="00954BE9"/>
    <w:rsid w:val="009676CB"/>
    <w:rsid w:val="00967972"/>
    <w:rsid w:val="009719CA"/>
    <w:rsid w:val="00971FE4"/>
    <w:rsid w:val="009730F9"/>
    <w:rsid w:val="00981CCF"/>
    <w:rsid w:val="00984D71"/>
    <w:rsid w:val="00985663"/>
    <w:rsid w:val="009856CB"/>
    <w:rsid w:val="00986363"/>
    <w:rsid w:val="0099096A"/>
    <w:rsid w:val="00991155"/>
    <w:rsid w:val="009956B2"/>
    <w:rsid w:val="009A03F7"/>
    <w:rsid w:val="009A4633"/>
    <w:rsid w:val="009B513F"/>
    <w:rsid w:val="009B5CD7"/>
    <w:rsid w:val="009B5FA8"/>
    <w:rsid w:val="009B7AB0"/>
    <w:rsid w:val="009D4D97"/>
    <w:rsid w:val="009D7159"/>
    <w:rsid w:val="009E48A3"/>
    <w:rsid w:val="009F2378"/>
    <w:rsid w:val="009F6E1B"/>
    <w:rsid w:val="009F7DC7"/>
    <w:rsid w:val="00A021BB"/>
    <w:rsid w:val="00A03A6D"/>
    <w:rsid w:val="00A1096C"/>
    <w:rsid w:val="00A122D1"/>
    <w:rsid w:val="00A12E1B"/>
    <w:rsid w:val="00A16AF3"/>
    <w:rsid w:val="00A21D6A"/>
    <w:rsid w:val="00A21FC6"/>
    <w:rsid w:val="00A2360F"/>
    <w:rsid w:val="00A25875"/>
    <w:rsid w:val="00A412F4"/>
    <w:rsid w:val="00A6359B"/>
    <w:rsid w:val="00A716FF"/>
    <w:rsid w:val="00A82CF1"/>
    <w:rsid w:val="00A84DB0"/>
    <w:rsid w:val="00A86324"/>
    <w:rsid w:val="00A87396"/>
    <w:rsid w:val="00A9512E"/>
    <w:rsid w:val="00A969E8"/>
    <w:rsid w:val="00AA4880"/>
    <w:rsid w:val="00AA5133"/>
    <w:rsid w:val="00AB3C77"/>
    <w:rsid w:val="00AB615E"/>
    <w:rsid w:val="00AB61EB"/>
    <w:rsid w:val="00AB6F24"/>
    <w:rsid w:val="00AC1148"/>
    <w:rsid w:val="00AD4AAB"/>
    <w:rsid w:val="00AE09AD"/>
    <w:rsid w:val="00AE23EB"/>
    <w:rsid w:val="00AE636C"/>
    <w:rsid w:val="00AE7B97"/>
    <w:rsid w:val="00AF343D"/>
    <w:rsid w:val="00AF4B31"/>
    <w:rsid w:val="00B001E4"/>
    <w:rsid w:val="00B0066A"/>
    <w:rsid w:val="00B0225B"/>
    <w:rsid w:val="00B064D5"/>
    <w:rsid w:val="00B1724A"/>
    <w:rsid w:val="00B21D9F"/>
    <w:rsid w:val="00B2268A"/>
    <w:rsid w:val="00B3122D"/>
    <w:rsid w:val="00B327B4"/>
    <w:rsid w:val="00B338E3"/>
    <w:rsid w:val="00B4128E"/>
    <w:rsid w:val="00B46093"/>
    <w:rsid w:val="00B5354B"/>
    <w:rsid w:val="00B6123F"/>
    <w:rsid w:val="00B702D2"/>
    <w:rsid w:val="00B726C4"/>
    <w:rsid w:val="00B74CE2"/>
    <w:rsid w:val="00B82D36"/>
    <w:rsid w:val="00B84C5C"/>
    <w:rsid w:val="00B858DF"/>
    <w:rsid w:val="00B97A1C"/>
    <w:rsid w:val="00BA6089"/>
    <w:rsid w:val="00BB5CAF"/>
    <w:rsid w:val="00BB784E"/>
    <w:rsid w:val="00BC0CC2"/>
    <w:rsid w:val="00BC2A89"/>
    <w:rsid w:val="00BC67BB"/>
    <w:rsid w:val="00BC7659"/>
    <w:rsid w:val="00BD6F4F"/>
    <w:rsid w:val="00BD7D62"/>
    <w:rsid w:val="00BE47C7"/>
    <w:rsid w:val="00C001E9"/>
    <w:rsid w:val="00C13722"/>
    <w:rsid w:val="00C204B8"/>
    <w:rsid w:val="00C312F6"/>
    <w:rsid w:val="00C343AD"/>
    <w:rsid w:val="00C41B6B"/>
    <w:rsid w:val="00C441B2"/>
    <w:rsid w:val="00C61B31"/>
    <w:rsid w:val="00C81AF9"/>
    <w:rsid w:val="00C901BE"/>
    <w:rsid w:val="00C97077"/>
    <w:rsid w:val="00CA320F"/>
    <w:rsid w:val="00CB0C03"/>
    <w:rsid w:val="00CB63A6"/>
    <w:rsid w:val="00CC3D7B"/>
    <w:rsid w:val="00CC61A5"/>
    <w:rsid w:val="00CF02DF"/>
    <w:rsid w:val="00CF269E"/>
    <w:rsid w:val="00CF3356"/>
    <w:rsid w:val="00D02620"/>
    <w:rsid w:val="00D064B1"/>
    <w:rsid w:val="00D101FD"/>
    <w:rsid w:val="00D106B2"/>
    <w:rsid w:val="00D11873"/>
    <w:rsid w:val="00D11C7D"/>
    <w:rsid w:val="00D11DC1"/>
    <w:rsid w:val="00D17FCA"/>
    <w:rsid w:val="00D2148A"/>
    <w:rsid w:val="00D266AF"/>
    <w:rsid w:val="00D31E97"/>
    <w:rsid w:val="00D32323"/>
    <w:rsid w:val="00D338C4"/>
    <w:rsid w:val="00D41278"/>
    <w:rsid w:val="00D4240D"/>
    <w:rsid w:val="00D45160"/>
    <w:rsid w:val="00D55D4D"/>
    <w:rsid w:val="00D62F5C"/>
    <w:rsid w:val="00D74640"/>
    <w:rsid w:val="00D75C8A"/>
    <w:rsid w:val="00D92D01"/>
    <w:rsid w:val="00D9350C"/>
    <w:rsid w:val="00D95B21"/>
    <w:rsid w:val="00DA2433"/>
    <w:rsid w:val="00DC0E8E"/>
    <w:rsid w:val="00DC7811"/>
    <w:rsid w:val="00DD045C"/>
    <w:rsid w:val="00DF38CD"/>
    <w:rsid w:val="00E02230"/>
    <w:rsid w:val="00E1769C"/>
    <w:rsid w:val="00E20D91"/>
    <w:rsid w:val="00E27B8E"/>
    <w:rsid w:val="00E30646"/>
    <w:rsid w:val="00E3292E"/>
    <w:rsid w:val="00E376AC"/>
    <w:rsid w:val="00E54A69"/>
    <w:rsid w:val="00E61079"/>
    <w:rsid w:val="00E658A5"/>
    <w:rsid w:val="00E73FBC"/>
    <w:rsid w:val="00E7764F"/>
    <w:rsid w:val="00E8155C"/>
    <w:rsid w:val="00E83BFD"/>
    <w:rsid w:val="00E85345"/>
    <w:rsid w:val="00E91AD9"/>
    <w:rsid w:val="00EB0FC4"/>
    <w:rsid w:val="00EB19BA"/>
    <w:rsid w:val="00EB388D"/>
    <w:rsid w:val="00EB6123"/>
    <w:rsid w:val="00EC23B0"/>
    <w:rsid w:val="00EE17BC"/>
    <w:rsid w:val="00EF5BDC"/>
    <w:rsid w:val="00EF7E28"/>
    <w:rsid w:val="00F173B0"/>
    <w:rsid w:val="00F22896"/>
    <w:rsid w:val="00F2712E"/>
    <w:rsid w:val="00F427E1"/>
    <w:rsid w:val="00F51D05"/>
    <w:rsid w:val="00F60B4D"/>
    <w:rsid w:val="00F677AC"/>
    <w:rsid w:val="00F71DE5"/>
    <w:rsid w:val="00F80C55"/>
    <w:rsid w:val="00F80F3E"/>
    <w:rsid w:val="00F8353C"/>
    <w:rsid w:val="00F847C7"/>
    <w:rsid w:val="00F9041C"/>
    <w:rsid w:val="00F95610"/>
    <w:rsid w:val="00FA4549"/>
    <w:rsid w:val="00FA67D3"/>
    <w:rsid w:val="00FB09F7"/>
    <w:rsid w:val="00FB268E"/>
    <w:rsid w:val="00FB79F2"/>
    <w:rsid w:val="00FC4575"/>
    <w:rsid w:val="00FC52C2"/>
    <w:rsid w:val="00FC5F9D"/>
    <w:rsid w:val="00FC61E6"/>
    <w:rsid w:val="00FD2E6A"/>
    <w:rsid w:val="00FD51F1"/>
    <w:rsid w:val="00FD56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7764F"/>
    <w:pPr>
      <w:spacing w:after="200" w:line="276" w:lineRule="auto"/>
    </w:pPr>
    <w:rPr>
      <w:lang w:eastAsia="en-US"/>
    </w:rPr>
  </w:style>
  <w:style w:type="paragraph" w:styleId="Heading1">
    <w:name w:val="heading 1"/>
    <w:basedOn w:val="Title"/>
    <w:next w:val="Normal"/>
    <w:link w:val="Heading1Char"/>
    <w:uiPriority w:val="99"/>
    <w:qFormat/>
    <w:rsid w:val="005A5859"/>
    <w:pPr>
      <w:outlineLvl w:val="0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651E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5859"/>
    <w:rPr>
      <w:rFonts w:ascii="Cambria" w:hAnsi="Cambria" w:cs="Times New Roman"/>
      <w:color w:val="17365D"/>
      <w:spacing w:val="5"/>
      <w:kern w:val="28"/>
      <w:sz w:val="52"/>
      <w:szCs w:val="5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4651ED"/>
    <w:rPr>
      <w:rFonts w:ascii="Cambria" w:hAnsi="Cambria" w:cs="Times New Roman"/>
      <w:b/>
      <w:bCs/>
      <w:color w:val="4F81BD"/>
      <w:sz w:val="26"/>
      <w:szCs w:val="2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1C2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C28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1C2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C2875"/>
    <w:rPr>
      <w:rFonts w:cs="Times New Roman"/>
    </w:rPr>
  </w:style>
  <w:style w:type="paragraph" w:styleId="Footer">
    <w:name w:val="footer"/>
    <w:basedOn w:val="Normal"/>
    <w:link w:val="FooterChar"/>
    <w:uiPriority w:val="99"/>
    <w:rsid w:val="001C2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1C2875"/>
    <w:rPr>
      <w:rFonts w:cs="Times New Roman"/>
    </w:rPr>
  </w:style>
  <w:style w:type="paragraph" w:styleId="ListParagraph">
    <w:name w:val="List Paragraph"/>
    <w:basedOn w:val="Normal"/>
    <w:uiPriority w:val="99"/>
    <w:qFormat/>
    <w:rsid w:val="00593AA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99"/>
    <w:qFormat/>
    <w:rsid w:val="000D4DC5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0D4DC5"/>
    <w:rPr>
      <w:rFonts w:ascii="Cambria" w:hAnsi="Cambria" w:cs="Times New Roman"/>
      <w:color w:val="17365D"/>
      <w:spacing w:val="5"/>
      <w:kern w:val="28"/>
      <w:sz w:val="52"/>
      <w:szCs w:val="52"/>
      <w:lang w:val="es-ES" w:eastAsia="en-US"/>
    </w:rPr>
  </w:style>
  <w:style w:type="character" w:styleId="Hyperlink">
    <w:name w:val="Hyperlink"/>
    <w:basedOn w:val="DefaultParagraphFont"/>
    <w:uiPriority w:val="99"/>
    <w:rsid w:val="00954BE9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954BE9"/>
    <w:rPr>
      <w:rFonts w:cs="Times New Roman"/>
      <w:color w:val="800080"/>
      <w:u w:val="single"/>
    </w:rPr>
  </w:style>
  <w:style w:type="paragraph" w:styleId="DocumentMap">
    <w:name w:val="Document Map"/>
    <w:basedOn w:val="Normal"/>
    <w:link w:val="DocumentMapChar"/>
    <w:uiPriority w:val="99"/>
    <w:semiHidden/>
    <w:rsid w:val="00F67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F677AC"/>
    <w:rPr>
      <w:rFonts w:ascii="Tahoma" w:hAnsi="Tahoma" w:cs="Tahoma"/>
      <w:sz w:val="16"/>
      <w:szCs w:val="16"/>
      <w:lang w:val="es-ES" w:eastAsia="en-US"/>
    </w:rPr>
  </w:style>
  <w:style w:type="paragraph" w:customStyle="1" w:styleId="DefaultText">
    <w:name w:val="Default Text"/>
    <w:uiPriority w:val="99"/>
    <w:rsid w:val="004651ED"/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TableText">
    <w:name w:val="Table Text"/>
    <w:uiPriority w:val="99"/>
    <w:rsid w:val="004651ED"/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CodHTML">
    <w:name w:val="Cod HTML"/>
    <w:basedOn w:val="Normal"/>
    <w:link w:val="CodHTMLCar"/>
    <w:uiPriority w:val="99"/>
    <w:rsid w:val="005B7699"/>
    <w:pPr>
      <w:spacing w:after="0" w:line="240" w:lineRule="auto"/>
    </w:pPr>
    <w:rPr>
      <w:rFonts w:ascii="Cambria" w:hAnsi="Cambria"/>
      <w:i/>
      <w:color w:val="1F497D"/>
      <w:sz w:val="18"/>
      <w:szCs w:val="18"/>
      <w:lang w:val="en-US"/>
    </w:rPr>
  </w:style>
  <w:style w:type="character" w:customStyle="1" w:styleId="CodHTMLCar">
    <w:name w:val="Cod HTML Car"/>
    <w:basedOn w:val="DefaultParagraphFont"/>
    <w:link w:val="CodHTML"/>
    <w:uiPriority w:val="99"/>
    <w:locked/>
    <w:rsid w:val="005B7699"/>
    <w:rPr>
      <w:rFonts w:ascii="Cambria" w:hAnsi="Cambria" w:cs="Times New Roman"/>
      <w:i/>
      <w:color w:val="1F497D"/>
      <w:sz w:val="18"/>
      <w:szCs w:val="18"/>
      <w:lang w:val="en-US" w:eastAsia="en-US"/>
    </w:rPr>
  </w:style>
  <w:style w:type="table" w:styleId="TableGrid">
    <w:name w:val="Table Grid"/>
    <w:basedOn w:val="TableNormal"/>
    <w:uiPriority w:val="99"/>
    <w:rsid w:val="005B7699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EstiloMP">
    <w:name w:val="Estilo MP"/>
    <w:basedOn w:val="ColorfulList-Accent6"/>
    <w:uiPriority w:val="99"/>
    <w:rsid w:val="005B7699"/>
    <w:pPr>
      <w:spacing w:after="200" w:line="276" w:lineRule="auto"/>
    </w:pPr>
    <w:rPr>
      <w:sz w:val="16"/>
      <w:lang w:val="es-AR" w:eastAsia="es-AR"/>
    </w:rPr>
    <w:tblPr>
      <w:tblStyleRowBandSize w:val="1"/>
      <w:tblStyleCol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pPr>
        <w:jc w:val="center"/>
      </w:pPr>
      <w:rPr>
        <w:rFonts w:cs="Times New Roman"/>
        <w:b/>
        <w:bCs/>
        <w:color w:val="FFFFFF"/>
        <w:sz w:val="16"/>
      </w:rPr>
      <w:tblPr/>
      <w:tcPr>
        <w:tcBorders>
          <w:bottom w:val="single" w:sz="12" w:space="0" w:color="FFFFFF"/>
          <w:tl2br w:val="none" w:sz="0" w:space="0" w:color="auto"/>
          <w:tr2bl w:val="none" w:sz="0" w:space="0" w:color="auto"/>
        </w:tcBorders>
        <w:shd w:val="clear" w:color="auto" w:fill="0070C0"/>
      </w:tcPr>
    </w:tblStylePr>
    <w:tblStylePr w:type="lastRow">
      <w:rPr>
        <w:rFonts w:cs="Times New Roman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ColorfulList-Accent6">
    <w:name w:val="Colorful List Accent 6"/>
    <w:basedOn w:val="TableNormal"/>
    <w:uiPriority w:val="99"/>
    <w:rsid w:val="005B7699"/>
    <w:rPr>
      <w:color w:val="00000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rFonts w:cs="Times New Roman"/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>
        <w:rFonts w:cs="Times New Roman"/>
      </w:rPr>
      <w:tblPr/>
      <w:tcPr>
        <w:shd w:val="clear" w:color="auto" w:fill="FDE9D9"/>
      </w:tcPr>
    </w:tblStylePr>
  </w:style>
  <w:style w:type="paragraph" w:customStyle="1" w:styleId="Tit2-MP">
    <w:name w:val="Tit 2 - MP"/>
    <w:basedOn w:val="Normal"/>
    <w:link w:val="Tit2-MPCar1"/>
    <w:uiPriority w:val="99"/>
    <w:rsid w:val="00D11873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1F497D"/>
      <w:sz w:val="28"/>
      <w:szCs w:val="26"/>
      <w:u w:val="single"/>
    </w:rPr>
  </w:style>
  <w:style w:type="paragraph" w:customStyle="1" w:styleId="Tit3-MP">
    <w:name w:val="Tit 3 - MP"/>
    <w:basedOn w:val="Tit2-MP"/>
    <w:link w:val="Tit2-MPCar"/>
    <w:uiPriority w:val="99"/>
    <w:rsid w:val="00D11873"/>
    <w:rPr>
      <w:u w:val="none"/>
    </w:rPr>
  </w:style>
  <w:style w:type="character" w:customStyle="1" w:styleId="Tit2-MPCar1">
    <w:name w:val="Tit 2 - MP Car1"/>
    <w:basedOn w:val="DefaultParagraphFont"/>
    <w:link w:val="Tit2-MP"/>
    <w:uiPriority w:val="99"/>
    <w:locked/>
    <w:rsid w:val="00D11873"/>
    <w:rPr>
      <w:rFonts w:ascii="Cambria" w:hAnsi="Cambria" w:cs="Times New Roman"/>
      <w:b/>
      <w:bCs/>
      <w:color w:val="1F497D"/>
      <w:sz w:val="26"/>
      <w:szCs w:val="26"/>
      <w:u w:val="single"/>
      <w:lang w:eastAsia="en-US"/>
    </w:rPr>
  </w:style>
  <w:style w:type="character" w:customStyle="1" w:styleId="Tit2-MPCar">
    <w:name w:val="Tit 2 - MP Car"/>
    <w:basedOn w:val="Tit2-MPCar1"/>
    <w:link w:val="Tit3-MP"/>
    <w:uiPriority w:val="99"/>
    <w:locked/>
    <w:rsid w:val="00D11873"/>
  </w:style>
  <w:style w:type="character" w:styleId="CommentReference">
    <w:name w:val="annotation reference"/>
    <w:basedOn w:val="DefaultParagraphFont"/>
    <w:uiPriority w:val="99"/>
    <w:semiHidden/>
    <w:rsid w:val="009A4633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9A46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9A4633"/>
    <w:rPr>
      <w:rFonts w:ascii="Calibri" w:hAnsi="Calibri" w:cs="Times New Roman"/>
      <w:lang w:val="es-E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AB61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0D11BB"/>
    <w:rPr>
      <w:b/>
      <w:bCs/>
      <w:sz w:val="20"/>
      <w:szCs w:val="20"/>
    </w:rPr>
  </w:style>
  <w:style w:type="paragraph" w:customStyle="1" w:styleId="Default">
    <w:name w:val="Default"/>
    <w:uiPriority w:val="99"/>
    <w:rsid w:val="00301EB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qFormat/>
    <w:locked/>
    <w:rsid w:val="0028332C"/>
    <w:pPr>
      <w:numPr>
        <w:ilvl w:val="1"/>
      </w:numPr>
    </w:pPr>
    <w:rPr>
      <w:rFonts w:ascii="Cambria" w:eastAsia="Times New Roman" w:hAnsi="Cambria"/>
      <w:b/>
      <w:iCs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28332C"/>
    <w:rPr>
      <w:rFonts w:ascii="Cambria" w:hAnsi="Cambria" w:cs="Times New Roman"/>
      <w:b/>
      <w:iCs/>
      <w:spacing w:val="15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99"/>
    <w:locked/>
    <w:rsid w:val="00AC1148"/>
  </w:style>
  <w:style w:type="paragraph" w:customStyle="1" w:styleId="msotitlecxsplast">
    <w:name w:val="msotitlecxsplast"/>
    <w:basedOn w:val="Normal"/>
    <w:uiPriority w:val="99"/>
    <w:rsid w:val="00AC1148"/>
    <w:pPr>
      <w:spacing w:after="300" w:line="240" w:lineRule="auto"/>
    </w:pPr>
    <w:rPr>
      <w:rFonts w:ascii="Cambria" w:eastAsia="Times New Roman" w:hAnsi="Cambria"/>
      <w:color w:val="17365D"/>
      <w:spacing w:val="5"/>
      <w:sz w:val="52"/>
      <w:szCs w:val="52"/>
      <w:lang w:eastAsia="pt-BR"/>
    </w:rPr>
  </w:style>
  <w:style w:type="paragraph" w:styleId="Quote">
    <w:name w:val="Quote"/>
    <w:basedOn w:val="Normal"/>
    <w:next w:val="Normal"/>
    <w:link w:val="QuoteChar"/>
    <w:uiPriority w:val="99"/>
    <w:qFormat/>
    <w:rsid w:val="00AD4AAB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99"/>
    <w:locked/>
    <w:rsid w:val="00AD4AAB"/>
    <w:rPr>
      <w:rFonts w:cs="Times New Roman"/>
      <w:i/>
      <w:iCs/>
      <w:color w:val="000000"/>
      <w:lang w:val="es-ES" w:eastAsia="en-US"/>
    </w:rPr>
  </w:style>
  <w:style w:type="paragraph" w:styleId="TOCHeading">
    <w:name w:val="TOC Heading"/>
    <w:basedOn w:val="Heading1"/>
    <w:next w:val="Normal"/>
    <w:uiPriority w:val="99"/>
    <w:qFormat/>
    <w:rsid w:val="003F7A29"/>
    <w:pPr>
      <w:keepNext/>
      <w:keepLines/>
      <w:pBdr>
        <w:bottom w:val="none" w:sz="0" w:space="0" w:color="auto"/>
      </w:pBdr>
      <w:spacing w:before="480" w:after="0" w:line="276" w:lineRule="auto"/>
      <w:contextualSpacing w:val="0"/>
      <w:outlineLvl w:val="9"/>
    </w:pPr>
    <w:rPr>
      <w:b/>
      <w:bCs/>
      <w:color w:val="365F91"/>
      <w:spacing w:val="0"/>
      <w:kern w:val="0"/>
      <w:sz w:val="28"/>
      <w:szCs w:val="28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575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5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575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hyperlink" Target="http://www.mercadolivre.com/org-img/MLB/MP/logo_mpago.jpg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ercadopago.com/mlb/payPopUp?amount=500.99" TargetMode="External"/><Relationship Id="rId42" Type="http://schemas.openxmlformats.org/officeDocument/2006/relationships/hyperlink" Target="http://www.mercadolivre.com/org-img/MLB/MP/BANNERS/160x600.html" TargetMode="External"/><Relationship Id="rId47" Type="http://schemas.openxmlformats.org/officeDocument/2006/relationships/hyperlink" Target="http://www.mercadolivre.com/org-img/MLB/MP/BANNERS/468x60.html" TargetMode="External"/><Relationship Id="rId50" Type="http://schemas.openxmlformats.org/officeDocument/2006/relationships/hyperlink" Target="http://www.mercadolivre.com/org-img/MLB/MP/BANNERS/620x40.html" TargetMode="External"/><Relationship Id="rId55" Type="http://schemas.openxmlformats.org/officeDocument/2006/relationships/image" Target="media/image26.jpeg"/><Relationship Id="rId63" Type="http://schemas.openxmlformats.org/officeDocument/2006/relationships/fontTable" Target="fontTable.xml"/><Relationship Id="rId7" Type="http://schemas.openxmlformats.org/officeDocument/2006/relationships/hyperlink" Target="http://www.mercadopago.com/mp-arg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41" Type="http://schemas.openxmlformats.org/officeDocument/2006/relationships/hyperlink" Target="http://www.mercadolivre.com/org-img/MLB/MP/BANNERS/120x600.html" TargetMode="External"/><Relationship Id="rId54" Type="http://schemas.openxmlformats.org/officeDocument/2006/relationships/image" Target="media/image25.jpe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nvestor.mercadolibre.com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mercadopago.com/mlb/payPopUp?amount=1000" TargetMode="External"/><Relationship Id="rId37" Type="http://schemas.openxmlformats.org/officeDocument/2006/relationships/image" Target="media/image23.emf"/><Relationship Id="rId40" Type="http://schemas.openxmlformats.org/officeDocument/2006/relationships/hyperlink" Target="http://www.mercadolivre.com/org-img/MLB/MP/BANNERS/120x240.html" TargetMode="External"/><Relationship Id="rId45" Type="http://schemas.openxmlformats.org/officeDocument/2006/relationships/hyperlink" Target="http://www.mercadolivre.com/org-img/MLB/MP/BANNERS/357x75.html" TargetMode="External"/><Relationship Id="rId53" Type="http://schemas.openxmlformats.org/officeDocument/2006/relationships/image" Target="media/image24.jpeg"/><Relationship Id="rId58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hyperlink" Target="https://www.mercadopago.com/mlb/payPopUp?amount=99.99" TargetMode="External"/><Relationship Id="rId49" Type="http://schemas.openxmlformats.org/officeDocument/2006/relationships/hyperlink" Target="http://www.mercadolivre.com/org-img/MLB/MP/BANNERS/575x40.html" TargetMode="External"/><Relationship Id="rId57" Type="http://schemas.openxmlformats.org/officeDocument/2006/relationships/image" Target="media/image28.jpeg"/><Relationship Id="rId61" Type="http://schemas.openxmlformats.org/officeDocument/2006/relationships/footer" Target="footer1.xml"/><Relationship Id="rId10" Type="http://schemas.openxmlformats.org/officeDocument/2006/relationships/hyperlink" Target="http://investor.mercadolibre.com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4" Type="http://schemas.openxmlformats.org/officeDocument/2006/relationships/hyperlink" Target="http://www.mercadolivre.com/org-img/MLB/MP/BANNERS/125x125.html" TargetMode="External"/><Relationship Id="rId52" Type="http://schemas.openxmlformats.org/officeDocument/2006/relationships/hyperlink" Target="http://www.mercadolivre.com/org-img/MLB/MP/BANNERS/735x40.html" TargetMode="External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mercadopago.com.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hyperlink" Target="https://www.mercadopago.com/mlb/payPopUp?amount=100" TargetMode="External"/><Relationship Id="rId35" Type="http://schemas.openxmlformats.org/officeDocument/2006/relationships/image" Target="media/image22.emf"/><Relationship Id="rId43" Type="http://schemas.openxmlformats.org/officeDocument/2006/relationships/hyperlink" Target="http://www.mercadolivre.com/org-img/MLB/MP/BANNERS/728x90.html" TargetMode="External"/><Relationship Id="rId48" Type="http://schemas.openxmlformats.org/officeDocument/2006/relationships/hyperlink" Target="http://www.mercadolivre.com/org-img/MLB/MP/BANNERS/505x55.html" TargetMode="External"/><Relationship Id="rId56" Type="http://schemas.openxmlformats.org/officeDocument/2006/relationships/image" Target="media/image27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://www.mercadolivre.com/org-img/MLB/MP/BANNERS/665x55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1.png"/><Relationship Id="rId38" Type="http://schemas.openxmlformats.org/officeDocument/2006/relationships/hyperlink" Target="http://www.mercadolivre.com.br/org-img/MLB/mercadopago/tarifas.xml" TargetMode="External"/><Relationship Id="rId46" Type="http://schemas.openxmlformats.org/officeDocument/2006/relationships/hyperlink" Target="http://www.mercadolivre.com/org-img/MLB/MP/BANNERS/418x74.html" TargetMode="External"/><Relationship Id="rId59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205</TotalTime>
  <Pages>27</Pages>
  <Words>4070</Words>
  <Characters>21978</Characters>
  <Application>Microsoft Office Outlook</Application>
  <DocSecurity>0</DocSecurity>
  <Lines>0</Lines>
  <Paragraphs>0</Paragraphs>
  <ScaleCrop>false</ScaleCrop>
  <Company>MercadoLibre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Willian Ferreira</dc:creator>
  <cp:keywords/>
  <dc:description/>
  <cp:lastModifiedBy>fcunha</cp:lastModifiedBy>
  <cp:revision>26</cp:revision>
  <cp:lastPrinted>2010-11-25T16:59:00Z</cp:lastPrinted>
  <dcterms:created xsi:type="dcterms:W3CDTF">2010-09-09T16:52:00Z</dcterms:created>
  <dcterms:modified xsi:type="dcterms:W3CDTF">2011-02-23T21:36:00Z</dcterms:modified>
</cp:coreProperties>
</file>